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83C6" w14:textId="77777777" w:rsidR="00F81FC4" w:rsidRDefault="00F81FC4">
      <w:pPr>
        <w:ind w:left="216"/>
        <w:rPr>
          <w:rFonts w:ascii="Arial" w:hAnsi="Arial"/>
          <w:sz w:val="8"/>
          <w:szCs w:val="8"/>
        </w:rPr>
      </w:pPr>
    </w:p>
    <w:p w14:paraId="5D41259E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51B06D3E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7203AFE3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410A6DFA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090FFFED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5274E1A2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621D3745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0CA25745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sdt>
      <w:sdtPr>
        <w:rPr>
          <w:rFonts w:ascii="Arial" w:hAnsi="Arial"/>
          <w:sz w:val="36"/>
          <w:szCs w:val="36"/>
        </w:rPr>
        <w:alias w:val="Titelblatt"/>
        <w:tag w:val="Titelblatt"/>
        <w:id w:val="-978993059"/>
        <w:placeholder>
          <w:docPart w:val="DefaultPlaceholder_-1854013440"/>
        </w:placeholder>
        <w:showingPlcHdr/>
      </w:sdtPr>
      <w:sdtContent>
        <w:p w14:paraId="0B3AC7DB" w14:textId="3EC82BA4" w:rsidR="00B95711" w:rsidRPr="00B95711" w:rsidRDefault="00B95711" w:rsidP="00B95711">
          <w:pPr>
            <w:ind w:left="216"/>
            <w:jc w:val="center"/>
            <w:rPr>
              <w:rFonts w:ascii="Arial" w:hAnsi="Arial"/>
              <w:sz w:val="36"/>
              <w:szCs w:val="36"/>
            </w:rPr>
          </w:pPr>
          <w:r w:rsidRPr="00B95711">
            <w:rPr>
              <w:rStyle w:val="Platzhaltertext"/>
              <w:sz w:val="36"/>
              <w:szCs w:val="36"/>
            </w:rPr>
            <w:t>Klicken oder tippen Sie hier, um Text einzugeben.</w:t>
          </w:r>
        </w:p>
      </w:sdtContent>
    </w:sdt>
    <w:p w14:paraId="6A83A528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2CEB93C2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0F2F83BB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4342A838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76A52783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73FF79DD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4992FBEB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2890E2C5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2D53F4B6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09CC926E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745909FB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4C066589" w14:textId="77777777" w:rsidR="00B95711" w:rsidRDefault="00B95711">
      <w:pPr>
        <w:ind w:left="216"/>
        <w:rPr>
          <w:rFonts w:ascii="Arial" w:hAnsi="Arial"/>
          <w:sz w:val="8"/>
          <w:szCs w:val="8"/>
        </w:rPr>
      </w:pPr>
    </w:p>
    <w:p w14:paraId="31EFBD70" w14:textId="77777777" w:rsidR="00B95711" w:rsidRPr="00B35A02" w:rsidRDefault="00B95711">
      <w:pPr>
        <w:ind w:left="216"/>
        <w:rPr>
          <w:rFonts w:ascii="Arial" w:hAnsi="Arial"/>
          <w:sz w:val="8"/>
          <w:szCs w:val="8"/>
        </w:rPr>
      </w:pPr>
    </w:p>
    <w:tbl>
      <w:tblPr>
        <w:tblW w:w="10349" w:type="dxa"/>
        <w:tblInd w:w="-441" w:type="dxa"/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5049"/>
        <w:gridCol w:w="1384"/>
        <w:gridCol w:w="3916"/>
      </w:tblGrid>
      <w:tr w:rsidR="00F81FC4" w:rsidRPr="000358C2" w14:paraId="2DC2D491" w14:textId="77777777" w:rsidTr="00D16E5B">
        <w:trPr>
          <w:trHeight w:val="615"/>
        </w:trPr>
        <w:tc>
          <w:tcPr>
            <w:tcW w:w="6433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5C018A5" w14:textId="77777777" w:rsidR="00F81FC4" w:rsidRPr="000358C2" w:rsidRDefault="000A624A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0358C2">
              <w:rPr>
                <w:rFonts w:asciiTheme="minorHAnsi" w:hAnsiTheme="minorHAnsi" w:cstheme="minorHAnsi"/>
                <w:b/>
                <w:sz w:val="24"/>
              </w:rPr>
              <w:t>CAPA Umgebungsbedingung/Versorgungsmedium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57E6A5B" w14:textId="52F31342" w:rsidR="00F81FC4" w:rsidRPr="000358C2" w:rsidRDefault="000A624A">
            <w:pPr>
              <w:tabs>
                <w:tab w:val="left" w:pos="677"/>
              </w:tabs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358C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1C7840">
              <w:rPr>
                <w:rFonts w:asciiTheme="minorHAnsi" w:hAnsiTheme="minorHAnsi" w:cstheme="minorHAnsi"/>
                <w:sz w:val="24"/>
                <w:szCs w:val="24"/>
              </w:rPr>
              <w:t>PV ERL M-VP</w:t>
            </w:r>
          </w:p>
        </w:tc>
      </w:tr>
      <w:tr w:rsidR="00F81FC4" w:rsidRPr="000358C2" w14:paraId="0450C93D" w14:textId="77777777" w:rsidTr="00D16E5B">
        <w:trPr>
          <w:trHeight w:val="957"/>
        </w:trPr>
        <w:tc>
          <w:tcPr>
            <w:tcW w:w="10349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057050" w14:textId="77777777" w:rsidR="00687FC0" w:rsidRDefault="000A624A">
            <w:pPr>
              <w:rPr>
                <w:rFonts w:asciiTheme="minorHAnsi" w:hAnsiTheme="minorHAnsi" w:cstheme="minorHAnsi"/>
              </w:rPr>
            </w:pPr>
            <w:r w:rsidRPr="000358C2">
              <w:rPr>
                <w:rFonts w:asciiTheme="minorHAnsi" w:hAnsiTheme="minorHAnsi" w:cstheme="minorHAnsi"/>
              </w:rPr>
              <w:t>Grenzwertüber-/unterschreitung von Umgebungsbedingungen bzw. Versorgungsmedien</w:t>
            </w:r>
            <w:r w:rsidRPr="000358C2">
              <w:rPr>
                <w:rFonts w:asciiTheme="minorHAnsi" w:hAnsiTheme="minorHAnsi" w:cstheme="minorHAnsi"/>
              </w:rPr>
              <w:br/>
            </w:r>
          </w:p>
          <w:p w14:paraId="088C76DD" w14:textId="0C88F68A" w:rsidR="00D1461C" w:rsidRDefault="000A624A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</w:rPr>
              <w:t xml:space="preserve">Standort: </w:t>
            </w:r>
            <w:r w:rsidR="00411703">
              <w:rPr>
                <w:rFonts w:asciiTheme="minorHAnsi" w:hAnsiTheme="minorHAnsi" w:cstheme="minorHAnsi"/>
                <w:sz w:val="16"/>
                <w:szCs w:val="16"/>
              </w:rPr>
              <w:t>FOR</w:t>
            </w:r>
            <w:r w:rsidRPr="000358C2">
              <w:rPr>
                <w:rFonts w:asciiTheme="minorHAnsi" w:hAnsiTheme="minorHAnsi" w:cstheme="minorHAnsi"/>
              </w:rPr>
              <w:t xml:space="preserve">     Gebäude: </w:t>
            </w:r>
            <w:r w:rsidR="00411703">
              <w:rPr>
                <w:rFonts w:asciiTheme="minorHAnsi" w:hAnsiTheme="minorHAnsi" w:cstheme="minorHAnsi"/>
                <w:sz w:val="16"/>
                <w:szCs w:val="16"/>
              </w:rPr>
              <w:t>HEP</w:t>
            </w:r>
            <w:r w:rsidRPr="000358C2">
              <w:rPr>
                <w:rFonts w:asciiTheme="minorHAnsi" w:hAnsiTheme="minorHAnsi" w:cstheme="minorHAnsi"/>
              </w:rPr>
              <w:t xml:space="preserve">      Flur/Raum:</w:t>
            </w:r>
            <w:r w:rsidR="00D1461C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flur"/>
                <w:tag w:val="flur"/>
                <w:id w:val="915749758"/>
                <w:placeholder>
                  <w:docPart w:val="51F9F3130C5F491D9422CF0F7EF2DA4B"/>
                </w:placeholder>
                <w:showingPlcHdr/>
                <w:text/>
              </w:sdtPr>
              <w:sdtEndPr/>
              <w:sdtContent>
                <w:r w:rsidR="00980AA4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        </w:t>
            </w:r>
            <w:r w:rsidR="00411703">
              <w:rPr>
                <w:rFonts w:asciiTheme="minorHAnsi" w:hAnsiTheme="minorHAnsi" w:cstheme="minorHAnsi"/>
                <w:sz w:val="16"/>
                <w:szCs w:val="16"/>
              </w:rPr>
              <w:t xml:space="preserve">          </w:t>
            </w:r>
          </w:p>
          <w:p w14:paraId="73C6FCEF" w14:textId="77777777" w:rsidR="00980AA4" w:rsidRDefault="00980AA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BA038FC" w14:textId="3ADAE597" w:rsidR="00D1461C" w:rsidRDefault="000A624A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</w:rPr>
              <w:t>Datum:</w:t>
            </w:r>
            <w:r w:rsidR="00980AA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datum"/>
                <w:tag w:val="datum"/>
                <w:id w:val="1050801548"/>
                <w:placeholder>
                  <w:docPart w:val="D9CEC4899E3B423681E3B931FEAA8CCA"/>
                </w:placeholder>
                <w:showingPlcHdr/>
                <w:text/>
              </w:sdtPr>
              <w:sdtEndPr/>
              <w:sdtContent>
                <w:r w:rsidR="00980AA4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        </w:t>
            </w:r>
            <w:r w:rsidRPr="000358C2">
              <w:rPr>
                <w:rFonts w:asciiTheme="minorHAnsi" w:hAnsiTheme="minorHAnsi" w:cstheme="minorHAnsi"/>
                <w:sz w:val="18"/>
                <w:szCs w:val="18"/>
              </w:rPr>
              <w:t>Optional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: </w:t>
            </w:r>
            <w:r w:rsidRPr="000358C2">
              <w:rPr>
                <w:rFonts w:asciiTheme="minorHAnsi" w:hAnsiTheme="minorHAnsi" w:cstheme="minorHAnsi"/>
                <w:sz w:val="18"/>
                <w:szCs w:val="18"/>
              </w:rPr>
              <w:fldChar w:fldCharType="begin">
                <w:ffData>
                  <w:name w:val="Additiv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0" w:name="Additiv"/>
            <w:r w:rsidRPr="000358C2">
              <w:rPr>
                <w:rFonts w:asciiTheme="minorHAnsi" w:hAnsiTheme="minorHAnsi" w:cstheme="minorHAnsi"/>
                <w:sz w:val="18"/>
                <w:szCs w:val="18"/>
              </w:rPr>
              <w:instrText xml:space="preserve"> FORMTEXT </w:instrText>
            </w:r>
            <w:r w:rsidRPr="000358C2">
              <w:rPr>
                <w:rFonts w:asciiTheme="minorHAnsi" w:hAnsiTheme="minorHAnsi" w:cstheme="minorHAnsi"/>
                <w:sz w:val="18"/>
                <w:szCs w:val="18"/>
              </w:rPr>
            </w:r>
            <w:r w:rsidRPr="000358C2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Pr="000358C2">
              <w:rPr>
                <w:rFonts w:asciiTheme="minorHAnsi" w:hAnsiTheme="minorHAnsi" w:cstheme="minorHAnsi"/>
                <w:noProof/>
                <w:sz w:val="18"/>
                <w:szCs w:val="18"/>
              </w:rPr>
              <w:t> </w:t>
            </w:r>
            <w:r w:rsidRPr="000358C2">
              <w:rPr>
                <w:rFonts w:asciiTheme="minorHAnsi" w:hAnsiTheme="minorHAnsi" w:cstheme="minorHAnsi"/>
                <w:noProof/>
                <w:sz w:val="18"/>
                <w:szCs w:val="18"/>
              </w:rPr>
              <w:t> </w:t>
            </w:r>
            <w:r w:rsidRPr="000358C2">
              <w:rPr>
                <w:rFonts w:asciiTheme="minorHAnsi" w:hAnsiTheme="minorHAnsi" w:cstheme="minorHAnsi"/>
                <w:noProof/>
                <w:sz w:val="18"/>
                <w:szCs w:val="18"/>
              </w:rPr>
              <w:t> </w:t>
            </w:r>
            <w:r w:rsidRPr="000358C2">
              <w:rPr>
                <w:rFonts w:asciiTheme="minorHAnsi" w:hAnsiTheme="minorHAnsi" w:cstheme="minorHAnsi"/>
                <w:noProof/>
                <w:sz w:val="18"/>
                <w:szCs w:val="18"/>
              </w:rPr>
              <w:t> </w:t>
            </w:r>
            <w:r w:rsidRPr="000358C2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bookmarkEnd w:id="0"/>
            <w:r w:rsidRPr="000358C2">
              <w:rPr>
                <w:rFonts w:asciiTheme="minorHAnsi" w:hAnsiTheme="minorHAnsi" w:cstheme="minorHAnsi"/>
                <w:sz w:val="18"/>
                <w:szCs w:val="18"/>
              </w:rPr>
              <w:t xml:space="preserve">      Teil Dokument:</w:t>
            </w:r>
            <w:r w:rsidRPr="000358C2">
              <w:rPr>
                <w:rFonts w:asciiTheme="minorHAnsi" w:hAnsiTheme="minorHAnsi" w:cstheme="minorHAnsi"/>
              </w:rPr>
              <w:t xml:space="preserve"> </w:t>
            </w:r>
            <w:r w:rsidRPr="000358C2">
              <w:rPr>
                <w:rFonts w:asciiTheme="minorHAnsi" w:hAnsiTheme="minorHAnsi" w:cstheme="minorHAnsi"/>
              </w:rPr>
              <w:fldChar w:fldCharType="begin">
                <w:ffData>
                  <w:name w:val="PART"/>
                  <w:enabled/>
                  <w:calcOnExit w:val="0"/>
                  <w:textInput>
                    <w:default w:val="D00"/>
                    <w:maxLength w:val="3"/>
                    <w:format w:val="GROSSBUCHSTABEN"/>
                  </w:textInput>
                </w:ffData>
              </w:fldChar>
            </w:r>
            <w:bookmarkStart w:id="1" w:name="PART"/>
            <w:r w:rsidRPr="000358C2">
              <w:rPr>
                <w:rFonts w:asciiTheme="minorHAnsi" w:hAnsiTheme="minorHAnsi" w:cstheme="minorHAnsi"/>
              </w:rPr>
              <w:instrText xml:space="preserve"> FORMTEXT </w:instrText>
            </w:r>
            <w:r w:rsidRPr="000358C2">
              <w:rPr>
                <w:rFonts w:asciiTheme="minorHAnsi" w:hAnsiTheme="minorHAnsi" w:cstheme="minorHAnsi"/>
              </w:rPr>
            </w:r>
            <w:r w:rsidRPr="000358C2">
              <w:rPr>
                <w:rFonts w:asciiTheme="minorHAnsi" w:hAnsiTheme="minorHAnsi" w:cstheme="minorHAnsi"/>
              </w:rPr>
              <w:fldChar w:fldCharType="separate"/>
            </w:r>
            <w:r w:rsidRPr="000358C2">
              <w:rPr>
                <w:rFonts w:asciiTheme="minorHAnsi" w:hAnsiTheme="minorHAnsi" w:cstheme="minorHAnsi"/>
                <w:noProof/>
              </w:rPr>
              <w:t>D00</w:t>
            </w:r>
            <w:r w:rsidRPr="000358C2">
              <w:rPr>
                <w:rFonts w:asciiTheme="minorHAnsi" w:hAnsiTheme="minorHAnsi" w:cstheme="minorHAnsi"/>
              </w:rPr>
              <w:fldChar w:fldCharType="end"/>
            </w:r>
            <w:bookmarkEnd w:id="1"/>
            <w:r w:rsidRPr="000358C2">
              <w:rPr>
                <w:rFonts w:asciiTheme="minorHAnsi" w:hAnsiTheme="minorHAnsi" w:cstheme="minorHAnsi"/>
              </w:rPr>
              <w:t xml:space="preserve">   </w:t>
            </w:r>
            <w:r w:rsidRPr="000358C2">
              <w:rPr>
                <w:rFonts w:asciiTheme="minorHAnsi" w:hAnsiTheme="minorHAnsi" w:cstheme="minorHAnsi"/>
              </w:rPr>
              <w:br/>
            </w:r>
          </w:p>
          <w:p w14:paraId="2661784C" w14:textId="31FC40FC" w:rsidR="00F81FC4" w:rsidRPr="000358C2" w:rsidRDefault="000A624A">
            <w:pPr>
              <w:rPr>
                <w:rFonts w:asciiTheme="minorHAnsi" w:hAnsiTheme="minorHAnsi" w:cstheme="minorHAnsi"/>
                <w:sz w:val="24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(Standort: </w:t>
            </w:r>
            <w:r w:rsidR="00383120">
              <w:rPr>
                <w:rFonts w:asciiTheme="minorHAnsi" w:hAnsiTheme="minorHAnsi" w:cstheme="minorHAnsi"/>
                <w:sz w:val="16"/>
                <w:szCs w:val="16"/>
              </w:rPr>
              <w:t xml:space="preserve">e.g. 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SHA, SZN, KEM, E</w:t>
            </w:r>
            <w:r w:rsidR="00350E27">
              <w:rPr>
                <w:rFonts w:asciiTheme="minorHAnsi" w:hAnsiTheme="minorHAnsi" w:cstheme="minorHAnsi"/>
                <w:sz w:val="16"/>
                <w:szCs w:val="16"/>
              </w:rPr>
              <w:t>RL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, RUD, WUX, FO</w:t>
            </w:r>
            <w:r w:rsidR="00383120"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)</w:t>
            </w:r>
            <w:r w:rsidR="00C91605"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     </w:t>
            </w:r>
            <w:r w:rsidR="00383120" w:rsidRPr="000358C2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="00383120">
              <w:rPr>
                <w:rFonts w:asciiTheme="minorHAnsi" w:hAnsiTheme="minorHAnsi" w:cstheme="minorHAnsi"/>
                <w:sz w:val="16"/>
                <w:szCs w:val="16"/>
              </w:rPr>
              <w:t>Gebäude</w:t>
            </w:r>
            <w:r w:rsidR="00383120" w:rsidRPr="000358C2">
              <w:rPr>
                <w:rFonts w:asciiTheme="minorHAnsi" w:hAnsiTheme="minorHAnsi" w:cstheme="minorHAnsi"/>
                <w:sz w:val="16"/>
                <w:szCs w:val="16"/>
              </w:rPr>
              <w:t>: e.g. FH1, J4, B4</w:t>
            </w:r>
            <w:r w:rsidR="00383120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383120"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)    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(Flur: e.g. 3F001)</w:t>
            </w:r>
            <w:r w:rsidR="008E7A43"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="008E7A43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8E7A43"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="00F234F9">
              <w:rPr>
                <w:rFonts w:asciiTheme="minorHAnsi" w:hAnsiTheme="minorHAnsi" w:cstheme="minorHAnsi"/>
                <w:sz w:val="16"/>
                <w:szCs w:val="16"/>
              </w:rPr>
              <w:t>(Optional: weitere Untergliederung)</w:t>
            </w:r>
            <w:r w:rsidR="008E7A43"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     </w:t>
            </w:r>
            <w:r w:rsidR="00056D64"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(Teil Dokument: 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D00, D01</w:t>
            </w:r>
            <w:r w:rsidR="00056D64" w:rsidRPr="000358C2">
              <w:rPr>
                <w:rFonts w:asciiTheme="minorHAnsi" w:hAnsiTheme="minorHAnsi" w:cstheme="minorHAnsi"/>
                <w:sz w:val="16"/>
                <w:szCs w:val="16"/>
              </w:rPr>
              <w:t>…)</w:t>
            </w:r>
          </w:p>
        </w:tc>
      </w:tr>
      <w:tr w:rsidR="00F81FC4" w:rsidRPr="000358C2" w14:paraId="2FD99EFD" w14:textId="77777777" w:rsidTr="00D16E5B">
        <w:tc>
          <w:tcPr>
            <w:tcW w:w="1034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A44E388" w14:textId="77777777" w:rsidR="00F81FC4" w:rsidRPr="000358C2" w:rsidRDefault="000A624A">
            <w:pPr>
              <w:rPr>
                <w:rFonts w:asciiTheme="minorHAnsi" w:hAnsiTheme="minorHAnsi" w:cstheme="minorHAnsi"/>
              </w:rPr>
            </w:pPr>
            <w:r w:rsidRPr="000358C2">
              <w:rPr>
                <w:rFonts w:asciiTheme="minorHAnsi" w:hAnsiTheme="minorHAnsi" w:cstheme="minorHAnsi"/>
                <w:b/>
              </w:rPr>
              <w:t>1. Beschreibung der Abweichung</w:t>
            </w:r>
            <w:r w:rsidRPr="000358C2">
              <w:rPr>
                <w:rFonts w:asciiTheme="minorHAnsi" w:hAnsiTheme="minorHAnsi" w:cstheme="minorHAnsi"/>
              </w:rPr>
              <w:t>:</w:t>
            </w:r>
          </w:p>
        </w:tc>
      </w:tr>
      <w:tr w:rsidR="00F81FC4" w:rsidRPr="000358C2" w14:paraId="26E805F0" w14:textId="77777777" w:rsidTr="00BD4388">
        <w:trPr>
          <w:trHeight w:val="3702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EA92F70" w14:textId="24F2448F" w:rsidR="00A33684" w:rsidRDefault="00B95711" w:rsidP="00A33684">
            <w:pPr>
              <w:spacing w:before="120" w:after="120"/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Eine </w:t>
            </w:r>
            <w:r w:rsidR="00A33684" w:rsidRPr="000358C2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>Betroffene Umgebungsbedingung / Versorgungsmedium und Grenzwert:</w:t>
            </w:r>
          </w:p>
          <w:p w14:paraId="1FB3FD48" w14:textId="27179C15" w:rsidR="000F6AAC" w:rsidRDefault="000F6AAC" w:rsidP="00A33684">
            <w:pPr>
              <w:spacing w:before="120" w:after="120"/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   </w:t>
            </w:r>
            <w:sdt>
              <w:sdtPr>
                <w:rPr>
                  <w:rFonts w:asciiTheme="minorHAnsi" w:hAnsiTheme="minorHAnsi" w:cstheme="minorHAnsi"/>
                  <w:bCs/>
                  <w:i/>
                  <w:sz w:val="18"/>
                  <w:szCs w:val="18"/>
                </w:rPr>
                <w:alias w:val="Umgebungsbedingung"/>
                <w:tag w:val="Umgebungsbedingung"/>
                <w:id w:val="1833796294"/>
                <w:placeholder>
                  <w:docPart w:val="0BBC3DBAF407464E8DDA2EEFBB06813B"/>
                </w:placeholder>
                <w:showingPlcHdr/>
                <w:text/>
              </w:sdtPr>
              <w:sdtEndPr/>
              <w:sdtContent>
                <w:r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   </w:t>
            </w:r>
          </w:p>
          <w:p w14:paraId="354D4884" w14:textId="77777777" w:rsidR="00F81FC4" w:rsidRPr="000358C2" w:rsidRDefault="000A624A" w:rsidP="000F6AAC">
            <w:pPr>
              <w:tabs>
                <w:tab w:val="left" w:pos="2160"/>
                <w:tab w:val="left" w:pos="3240"/>
                <w:tab w:val="left" w:pos="5040"/>
                <w:tab w:val="left" w:pos="7380"/>
              </w:tabs>
              <w:spacing w:before="240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0358C2">
              <w:rPr>
                <w:rFonts w:asciiTheme="minorHAnsi" w:hAnsiTheme="minorHAnsi" w:cstheme="minorHAnsi"/>
                <w:i/>
                <w:sz w:val="18"/>
                <w:szCs w:val="18"/>
              </w:rPr>
              <w:t>Auftreten der Abweichung:</w:t>
            </w:r>
          </w:p>
          <w:p w14:paraId="70E3AE84" w14:textId="68D5015A" w:rsidR="00F81FC4" w:rsidRPr="000358C2" w:rsidRDefault="000A624A" w:rsidP="000358C2">
            <w:pPr>
              <w:tabs>
                <w:tab w:val="left" w:pos="2160"/>
                <w:tab w:val="left" w:pos="3240"/>
                <w:tab w:val="left" w:pos="5040"/>
                <w:tab w:val="left" w:pos="7380"/>
              </w:tabs>
              <w:spacing w:before="240"/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Eintritt der Abweichung: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datum/uhrzeit_eintritt"/>
                <w:tag w:val="datum/uhrzeit_eintritt"/>
                <w:id w:val="-1140731643"/>
                <w:placeholder>
                  <w:docPart w:val="3A4CA24686FA451CB6528A14FFCE80A0"/>
                </w:placeholder>
                <w:showingPlcHdr/>
                <w:text/>
              </w:sdtPr>
              <w:sdtEndPr/>
              <w:sdtContent>
                <w:r w:rsidR="00A33684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="00292FB3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  <w:p w14:paraId="69AAF17E" w14:textId="519A7D10" w:rsidR="00F81FC4" w:rsidRPr="000358C2" w:rsidRDefault="000A624A" w:rsidP="000358C2">
            <w:pPr>
              <w:tabs>
                <w:tab w:val="left" w:pos="2160"/>
                <w:tab w:val="left" w:pos="3240"/>
              </w:tabs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ab/>
            </w:r>
          </w:p>
          <w:p w14:paraId="522ABB75" w14:textId="049EBB88" w:rsidR="00797203" w:rsidRDefault="000A624A" w:rsidP="00797203">
            <w:pPr>
              <w:tabs>
                <w:tab w:val="left" w:pos="2160"/>
                <w:tab w:val="left" w:pos="3240"/>
              </w:tabs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Ende der Abweichung:</w:t>
            </w: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datum/uhrzeit_ende"/>
                <w:tag w:val="datum/uhrzeit_ende"/>
                <w:id w:val="480515880"/>
                <w:placeholder>
                  <w:docPart w:val="7160D462E27C49959AC2F00A0F70E9A3"/>
                </w:placeholder>
                <w:showingPlcHdr/>
                <w:text/>
              </w:sdtPr>
              <w:sdtEndPr/>
              <w:sdtContent>
                <w:r w:rsidR="00FE60E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Pr="000358C2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797203"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</w:t>
            </w:r>
          </w:p>
          <w:p w14:paraId="2FC71A08" w14:textId="77777777" w:rsidR="00FE60E3" w:rsidRDefault="00FE60E3" w:rsidP="00797203">
            <w:pPr>
              <w:tabs>
                <w:tab w:val="left" w:pos="2160"/>
                <w:tab w:val="left" w:pos="3240"/>
              </w:tabs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D0CD17F" w14:textId="34F770E4" w:rsidR="00FE60E3" w:rsidRDefault="00FE60E3" w:rsidP="00797203">
            <w:pPr>
              <w:tabs>
                <w:tab w:val="left" w:pos="2160"/>
                <w:tab w:val="left" w:pos="3240"/>
              </w:tabs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 xml:space="preserve">Festgelegter Grenzwert/Maßeinheit: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Spezifikationen aus Mail"/>
                <w:tag w:val="Spezifikationen aus Mail"/>
                <w:id w:val="801119625"/>
                <w:placeholder>
                  <w:docPart w:val="797EDDBFF9C6499A97FF4FADFB3AF088"/>
                </w:placeholder>
                <w:showingPlcHdr/>
                <w:text/>
              </w:sdtPr>
              <w:sdtEndPr/>
              <w:sdtContent>
                <w:r w:rsidR="00517F24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00735145" w14:textId="77777777" w:rsidR="001418C2" w:rsidRDefault="001418C2" w:rsidP="001418C2">
            <w:pPr>
              <w:tabs>
                <w:tab w:val="left" w:pos="2160"/>
                <w:tab w:val="left" w:pos="3240"/>
              </w:tabs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61B7A80" w14:textId="347D6616" w:rsidR="00F81FC4" w:rsidRPr="000358C2" w:rsidRDefault="001418C2" w:rsidP="001418C2">
            <w:pPr>
              <w:tabs>
                <w:tab w:val="left" w:pos="2160"/>
                <w:tab w:val="left" w:pos="3240"/>
              </w:tabs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Eingetretener Wert/Maßeinheit: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Grenzwertverletzung"/>
                <w:tag w:val="Grenzwertverletzung"/>
                <w:id w:val="1199425410"/>
                <w:placeholder>
                  <w:docPart w:val="4BC70731016F45449A9E1B2CED6B9D75"/>
                </w:placeholder>
                <w:showingPlcHdr/>
                <w:text/>
              </w:sdtPr>
              <w:sdtEndPr/>
              <w:sdtContent>
                <w:r w:rsidR="00E90FA9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="000A624A" w:rsidRPr="000358C2">
              <w:rPr>
                <w:rFonts w:asciiTheme="minorHAnsi" w:hAnsiTheme="minorHAnsi" w:cstheme="minorHAnsi"/>
                <w:sz w:val="16"/>
                <w:szCs w:val="16"/>
              </w:rPr>
              <w:tab/>
            </w:r>
          </w:p>
          <w:p w14:paraId="073753E6" w14:textId="1A1F2DB8" w:rsidR="00F81FC4" w:rsidRPr="000358C2" w:rsidRDefault="000A624A" w:rsidP="000358C2">
            <w:pPr>
              <w:tabs>
                <w:tab w:val="left" w:pos="2160"/>
                <w:tab w:val="left" w:pos="3240"/>
              </w:tabs>
              <w:spacing w:before="180"/>
              <w:ind w:left="284"/>
              <w:rPr>
                <w:rFonts w:asciiTheme="minorHAnsi" w:hAnsiTheme="minorHAnsi" w:cstheme="minorHAnsi"/>
                <w:sz w:val="16"/>
                <w:szCs w:val="16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Messstelle (Fühler, Raum, etc.)</w:t>
            </w:r>
            <w:r w:rsidR="002F171C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Fühlerbezeichnung"/>
                <w:tag w:val="Fühlerbezeichnung"/>
                <w:id w:val="-13315868"/>
                <w:placeholder>
                  <w:docPart w:val="9E72BEEAD5C6430A9ADA7DA70F7C49A9"/>
                </w:placeholder>
                <w:showingPlcHdr/>
                <w:text/>
              </w:sdtPr>
              <w:sdtEndPr/>
              <w:sdtContent>
                <w:r w:rsidR="002F171C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3C211882" w14:textId="3C010A42" w:rsidR="00F81FC4" w:rsidRDefault="000A624A" w:rsidP="00BD4388">
            <w:pPr>
              <w:tabs>
                <w:tab w:val="left" w:pos="2160"/>
                <w:tab w:val="left" w:pos="3240"/>
              </w:tabs>
              <w:spacing w:before="180"/>
              <w:ind w:left="284"/>
              <w:rPr>
                <w:rStyle w:val="ui-provider"/>
              </w:rPr>
            </w:pPr>
            <w:r w:rsidRPr="000358C2">
              <w:rPr>
                <w:rFonts w:asciiTheme="minorHAnsi" w:hAnsiTheme="minorHAnsi" w:cstheme="minorHAnsi"/>
                <w:sz w:val="16"/>
                <w:szCs w:val="16"/>
              </w:rPr>
              <w:t>Kommentar:</w:t>
            </w:r>
            <w:r w:rsidR="002F171C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Kommentar"/>
                <w:tag w:val="Kommentar"/>
                <w:id w:val="289098052"/>
                <w:placeholder>
                  <w:docPart w:val="E171E0F6A4F246C4B1409B3DBF8DF6F5"/>
                </w:placeholder>
                <w:showingPlcHdr/>
                <w:text/>
              </w:sdtPr>
              <w:sdtEndPr/>
              <w:sdtContent>
                <w:r w:rsidR="002F171C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="00170152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</w:p>
          <w:p w14:paraId="6C3E2395" w14:textId="76D0AEEA" w:rsidR="00BE519E" w:rsidRPr="00BD4388" w:rsidRDefault="00BE519E" w:rsidP="002F171C">
            <w:pPr>
              <w:tabs>
                <w:tab w:val="left" w:pos="2160"/>
                <w:tab w:val="left" w:pos="3240"/>
              </w:tabs>
              <w:spacing w:before="18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81FC4" w:rsidRPr="000358C2" w14:paraId="4C034B5B" w14:textId="77777777" w:rsidTr="00D16E5B">
        <w:trPr>
          <w:trHeight w:val="329"/>
        </w:trPr>
        <w:tc>
          <w:tcPr>
            <w:tcW w:w="1034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3896F0" w14:textId="02F5FCE7" w:rsidR="00F81FC4" w:rsidRPr="000358C2" w:rsidRDefault="000A624A">
            <w:pPr>
              <w:rPr>
                <w:rFonts w:asciiTheme="minorHAnsi" w:hAnsiTheme="minorHAnsi" w:cstheme="minorHAnsi"/>
              </w:rPr>
            </w:pPr>
            <w:r w:rsidRPr="000358C2">
              <w:rPr>
                <w:rFonts w:asciiTheme="minorHAnsi" w:hAnsiTheme="minorHAnsi" w:cstheme="minorHAnsi"/>
                <w:b/>
              </w:rPr>
              <w:t>2. Sofortmaßnahme</w:t>
            </w:r>
            <w:r w:rsidRPr="000358C2">
              <w:rPr>
                <w:rFonts w:asciiTheme="minorHAnsi" w:hAnsiTheme="minorHAnsi" w:cstheme="minorHAnsi"/>
              </w:rPr>
              <w:t>:</w:t>
            </w:r>
          </w:p>
        </w:tc>
      </w:tr>
      <w:tr w:rsidR="000A71D7" w:rsidRPr="000358C2" w14:paraId="03A9DE4C" w14:textId="77777777" w:rsidTr="002312B2">
        <w:trPr>
          <w:trHeight w:val="2303"/>
        </w:trPr>
        <w:tc>
          <w:tcPr>
            <w:tcW w:w="10349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4A4D85" w14:textId="2D1F4087" w:rsidR="00ED0E83" w:rsidRDefault="00ED0E83" w:rsidP="00ED0E83">
            <w:pPr>
              <w:ind w:left="28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69A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Sofortmaßnahme</w:t>
            </w:r>
            <w:r w:rsidR="004918AE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</w:t>
            </w:r>
          </w:p>
          <w:p w14:paraId="235372AB" w14:textId="77777777" w:rsidR="005C52E6" w:rsidRPr="00C169AF" w:rsidRDefault="005C52E6" w:rsidP="00ED0E83">
            <w:pPr>
              <w:ind w:left="28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C8CC594" w14:textId="18D9D4B0" w:rsidR="00ED0E83" w:rsidRPr="00C169AF" w:rsidRDefault="00A563D2" w:rsidP="00ED0E83">
            <w:pPr>
              <w:tabs>
                <w:tab w:val="left" w:pos="6120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Maßnahme"/>
                <w:id w:val="-397129703"/>
                <w:placeholder>
                  <w:docPart w:val="08796A14715C44DDAFE8A9129EDD038A"/>
                </w:placeholder>
                <w:showingPlcHdr/>
                <w:text/>
              </w:sdtPr>
              <w:sdtEndPr/>
              <w:sdtContent>
                <w:r w:rsidR="00FF4088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="00ED0E83" w:rsidRPr="00C169AF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ED0E83" w:rsidRPr="00C169AF">
              <w:rPr>
                <w:rFonts w:asciiTheme="minorHAnsi" w:hAnsiTheme="minorHAnsi" w:cstheme="minorHAnsi"/>
                <w:sz w:val="12"/>
                <w:szCs w:val="12"/>
              </w:rPr>
              <w:t xml:space="preserve">Abteilung, </w:t>
            </w:r>
            <w:r w:rsidR="00ED0E83" w:rsidRPr="00C169AF">
              <w:rPr>
                <w:rFonts w:asciiTheme="minorHAnsi" w:hAnsiTheme="minorHAnsi" w:cstheme="minorHAnsi"/>
                <w:color w:val="000000"/>
                <w:sz w:val="12"/>
                <w:szCs w:val="12"/>
              </w:rPr>
              <w:t>ggf. Produktlinie</w:t>
            </w:r>
          </w:p>
          <w:p w14:paraId="07CBC064" w14:textId="784B5CA2" w:rsidR="004B7A26" w:rsidRDefault="00026561" w:rsidP="005A35BB">
            <w:pPr>
              <w:tabs>
                <w:tab w:val="left" w:pos="65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CheckBoxkeineMaßnahme"/>
                <w:tag w:val="Sofortmaßnahme"/>
                <w:id w:val="851842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E95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</w:t>
            </w:r>
            <w:r w:rsidR="00ED0E83" w:rsidRPr="00C169AF">
              <w:rPr>
                <w:rFonts w:asciiTheme="minorHAnsi" w:hAnsiTheme="minorHAnsi" w:cstheme="minorHAnsi"/>
                <w:sz w:val="18"/>
                <w:szCs w:val="18"/>
              </w:rPr>
              <w:t>Keine Maßnahme erforderlich, Begründung erforderlich:</w:t>
            </w:r>
            <w:r w:rsidR="004918AE">
              <w:rPr>
                <w:rFonts w:asciiTheme="minorHAnsi" w:hAnsiTheme="minorHAnsi" w:cstheme="minorHAnsi"/>
                <w:bCs/>
                <w:i/>
                <w:sz w:val="18"/>
                <w:szCs w:val="18"/>
              </w:rPr>
              <w:t xml:space="preserve"> </w:t>
            </w:r>
          </w:p>
          <w:p w14:paraId="6FE9D22D" w14:textId="2A4774B4" w:rsidR="00ED0E83" w:rsidRPr="00C169AF" w:rsidRDefault="008B4EA3" w:rsidP="005A35BB">
            <w:pPr>
              <w:tabs>
                <w:tab w:val="left" w:pos="65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2" w:name="_Hlk140187879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527905535"/>
                <w:placeholder>
                  <w:docPart w:val="DefaultPlaceholder_-1854013440"/>
                </w:placeholder>
              </w:sdtPr>
              <w:sdtEndPr>
                <w:rPr>
                  <w:bCs/>
                  <w:i/>
                  <w:sz w:val="18"/>
                  <w:szCs w:val="18"/>
                </w:rPr>
              </w:sdtEndPr>
              <w:sdtContent>
                <w:sdt>
                  <w:sdtPr>
                    <w:rPr>
                      <w:rFonts w:asciiTheme="minorHAnsi" w:hAnsiTheme="minorHAnsi" w:cstheme="minorHAnsi"/>
                      <w:bCs/>
                      <w:i/>
                      <w:sz w:val="18"/>
                      <w:szCs w:val="18"/>
                    </w:rPr>
                    <w:alias w:val="BegründungKeineSofortmaßnahme"/>
                    <w:tag w:val="Sofortmaßnahme"/>
                    <w:id w:val="-1497096500"/>
                    <w:placeholder>
                      <w:docPart w:val="A32B8D1576EB41C59DBF5CA0C12CB78B"/>
                    </w:placeholder>
                    <w:showingPlcHdr/>
                    <w:text/>
                  </w:sdtPr>
                  <w:sdtEndPr/>
                  <w:sdtContent>
                    <w:r w:rsidR="005C52E6" w:rsidRPr="00485888">
                      <w:rPr>
                        <w:rStyle w:val="Platzhaltertext"/>
                      </w:rPr>
                      <w:t>Klicken oder tippen Sie hier, um Text einzugeben.</w:t>
                    </w:r>
                  </w:sdtContent>
                </w:sdt>
              </w:sdtContent>
            </w:sdt>
            <w:r w:rsidR="001701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  <w:bookmarkEnd w:id="2"/>
          <w:p w14:paraId="0650642F" w14:textId="6FB02002" w:rsidR="004B7A26" w:rsidRDefault="00026561" w:rsidP="004B7A26">
            <w:pPr>
              <w:tabs>
                <w:tab w:val="left" w:pos="657"/>
                <w:tab w:val="left" w:pos="842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CheckBoxMaßnahme"/>
                <w:tag w:val="Sofortmaßnahme"/>
                <w:id w:val="-214888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</w:t>
            </w:r>
            <w:r w:rsidR="00ED0E83" w:rsidRPr="00C169AF">
              <w:rPr>
                <w:rFonts w:asciiTheme="minorHAnsi" w:hAnsiTheme="minorHAnsi" w:cstheme="minorHAnsi"/>
                <w:sz w:val="18"/>
                <w:szCs w:val="18"/>
              </w:rPr>
              <w:t xml:space="preserve">Folgende Maßnahme wurde ergriffen ab:      Datum: </w:t>
            </w:r>
            <w:r w:rsidR="004918A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bCs/>
                  <w:i/>
                  <w:sz w:val="18"/>
                  <w:szCs w:val="18"/>
                </w:rPr>
                <w:alias w:val="Datum"/>
                <w:tag w:val="Sofortmaßnahme"/>
                <w:id w:val="-1157767244"/>
                <w:placeholder>
                  <w:docPart w:val="EA60281339C54EFEB6C99BBBD34A75CC"/>
                </w:placeholder>
                <w:showingPlcHdr/>
                <w:text/>
              </w:sdtPr>
              <w:sdtEndPr/>
              <w:sdtContent>
                <w:r w:rsidR="004918AE">
                  <w:rPr>
                    <w:rStyle w:val="Platzhaltertext"/>
                  </w:rPr>
                  <w:t>Datum</w:t>
                </w:r>
              </w:sdtContent>
            </w:sdt>
            <w:r w:rsidR="004918AE">
              <w:rPr>
                <w:rFonts w:asciiTheme="minorHAnsi" w:hAnsiTheme="minorHAnsi" w:cstheme="minorHAnsi"/>
                <w:sz w:val="18"/>
                <w:szCs w:val="18"/>
              </w:rPr>
              <w:t xml:space="preserve">    </w:t>
            </w:r>
            <w:r w:rsidR="00ED0E83" w:rsidRPr="00C169AF">
              <w:rPr>
                <w:rFonts w:asciiTheme="minorHAnsi" w:hAnsiTheme="minorHAnsi" w:cstheme="minorHAnsi"/>
                <w:sz w:val="18"/>
                <w:szCs w:val="18"/>
              </w:rPr>
              <w:t xml:space="preserve">Uhrzeit: </w:t>
            </w:r>
            <w:r w:rsidR="004918AE">
              <w:rPr>
                <w:rFonts w:asciiTheme="minorHAnsi" w:hAnsiTheme="minorHAnsi" w:cstheme="minorHAnsi"/>
                <w:sz w:val="18"/>
                <w:szCs w:val="18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bCs/>
                  <w:i/>
                  <w:sz w:val="18"/>
                  <w:szCs w:val="18"/>
                </w:rPr>
                <w:alias w:val="Uhrzeit"/>
                <w:tag w:val="Sofortmaßnahme"/>
                <w:id w:val="-231312854"/>
                <w:placeholder>
                  <w:docPart w:val="84D32E660D3C45CB8B514B64149C8371"/>
                </w:placeholder>
                <w:showingPlcHdr/>
                <w:text/>
              </w:sdtPr>
              <w:sdtEndPr/>
              <w:sdtContent>
                <w:r w:rsidR="004918AE">
                  <w:rPr>
                    <w:rStyle w:val="Platzhaltertext"/>
                  </w:rPr>
                  <w:t>Uhrzeit</w:t>
                </w:r>
              </w:sdtContent>
            </w:sdt>
            <w:r w:rsidR="004918AE">
              <w:rPr>
                <w:rFonts w:asciiTheme="minorHAnsi" w:hAnsiTheme="minorHAnsi" w:cstheme="minorHAnsi"/>
                <w:sz w:val="18"/>
                <w:szCs w:val="18"/>
              </w:rPr>
              <w:t xml:space="preserve">    </w:t>
            </w:r>
            <w:r w:rsidR="00ED0E83" w:rsidRPr="00C169AF">
              <w:rPr>
                <w:rFonts w:asciiTheme="minorHAnsi" w:hAnsiTheme="minorHAnsi" w:cstheme="minorHAnsi"/>
                <w:sz w:val="18"/>
                <w:szCs w:val="18"/>
              </w:rPr>
              <w:t xml:space="preserve">verantwortlich: </w:t>
            </w:r>
            <w:sdt>
              <w:sdtPr>
                <w:rPr>
                  <w:rFonts w:asciiTheme="minorHAnsi" w:hAnsiTheme="minorHAnsi" w:cstheme="minorHAnsi"/>
                  <w:bCs/>
                  <w:i/>
                  <w:sz w:val="18"/>
                  <w:szCs w:val="18"/>
                </w:rPr>
                <w:alias w:val="Verantwortlicher"/>
                <w:tag w:val="Sofortmaßnahme"/>
                <w:id w:val="-945536688"/>
                <w:placeholder>
                  <w:docPart w:val="3FA751C6B7134B35AE7CF2779E29D1A9"/>
                </w:placeholder>
                <w:showingPlcHdr/>
                <w:text/>
              </w:sdtPr>
              <w:sdtEndPr/>
              <w:sdtContent>
                <w:r w:rsidR="004918AE">
                  <w:rPr>
                    <w:rStyle w:val="Platzhaltertext"/>
                  </w:rPr>
                  <w:t>Verantwortlicher</w:t>
                </w:r>
              </w:sdtContent>
            </w:sdt>
          </w:p>
          <w:p w14:paraId="518558BB" w14:textId="024609F9" w:rsidR="000A71D7" w:rsidRDefault="00A563D2" w:rsidP="004B7A26">
            <w:pPr>
              <w:tabs>
                <w:tab w:val="left" w:pos="657"/>
                <w:tab w:val="left" w:pos="842"/>
              </w:tabs>
              <w:spacing w:beforeLines="60" w:before="144" w:after="60"/>
              <w:ind w:left="284"/>
              <w:rPr>
                <w:rFonts w:ascii="Calibri" w:hAnsi="Calibri" w:cs="Calibri"/>
                <w:color w:val="000000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bCs/>
                  <w:i/>
                  <w:sz w:val="18"/>
                  <w:szCs w:val="18"/>
                </w:rPr>
                <w:alias w:val="BegründungSofortmaßnahme"/>
                <w:tag w:val="Sofortmaßnahme"/>
                <w:id w:val="-894439188"/>
                <w:placeholder>
                  <w:docPart w:val="1EEFAAA8132D4F7BACFBB3609A5562E6"/>
                </w:placeholder>
                <w:showingPlcHdr/>
                <w:text/>
              </w:sdtPr>
              <w:sdtEndPr/>
              <w:sdtContent>
                <w:r w:rsidR="00A218A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</w:tc>
      </w:tr>
      <w:tr w:rsidR="00F81FC4" w:rsidRPr="00A556E2" w14:paraId="77F8A650" w14:textId="77777777" w:rsidTr="00D16E5B">
        <w:trPr>
          <w:trHeight w:val="329"/>
        </w:trPr>
        <w:tc>
          <w:tcPr>
            <w:tcW w:w="1034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30B6A44" w14:textId="6879462A" w:rsidR="00F81FC4" w:rsidRPr="00725867" w:rsidRDefault="000A624A" w:rsidP="0074387B">
            <w:pPr>
              <w:rPr>
                <w:rFonts w:asciiTheme="minorHAnsi" w:hAnsiTheme="minorHAnsi" w:cstheme="minorHAnsi"/>
                <w:lang w:val="en-US"/>
              </w:rPr>
            </w:pPr>
            <w:r w:rsidRPr="00725867">
              <w:rPr>
                <w:rFonts w:asciiTheme="minorHAnsi" w:hAnsiTheme="minorHAnsi" w:cstheme="minorHAnsi"/>
                <w:b/>
                <w:lang w:val="en-US"/>
              </w:rPr>
              <w:t>3. Analyse</w:t>
            </w:r>
            <w:r w:rsidR="0074387B" w:rsidRPr="00725867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 w:rsidR="00725867" w:rsidRPr="00725867">
              <w:rPr>
                <w:rFonts w:asciiTheme="minorHAnsi" w:hAnsiTheme="minorHAnsi" w:cstheme="minorHAnsi"/>
                <w:b/>
                <w:lang w:val="en-US"/>
              </w:rPr>
              <w:t xml:space="preserve">/ Risk Assessment </w:t>
            </w:r>
            <w:r w:rsidR="0074387B" w:rsidRPr="00725867">
              <w:rPr>
                <w:rFonts w:asciiTheme="minorHAnsi" w:hAnsiTheme="minorHAnsi" w:cstheme="minorHAnsi"/>
                <w:b/>
                <w:lang w:val="en-US"/>
              </w:rPr>
              <w:t>/ Root Cause</w:t>
            </w:r>
            <w:r w:rsidRPr="00725867">
              <w:rPr>
                <w:rFonts w:asciiTheme="minorHAnsi" w:hAnsiTheme="minorHAnsi" w:cstheme="minorHAnsi"/>
                <w:lang w:val="en-US"/>
              </w:rPr>
              <w:t>:</w:t>
            </w:r>
          </w:p>
        </w:tc>
      </w:tr>
      <w:tr w:rsidR="0074387B" w:rsidRPr="000358C2" w14:paraId="75CDD77E" w14:textId="77777777" w:rsidTr="00D16E5B"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070E4FE" w14:textId="64E95B13" w:rsidR="0074387B" w:rsidRPr="0074387B" w:rsidRDefault="0074387B" w:rsidP="0074387B">
            <w:pPr>
              <w:ind w:left="284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de-DE"/>
              </w:rPr>
            </w:pPr>
            <w:r w:rsidRPr="0074387B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de-DE"/>
              </w:rPr>
              <w:t>3a) Analyse</w:t>
            </w:r>
            <w:r w:rsidR="00725867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de-DE"/>
              </w:rPr>
              <w:t xml:space="preserve"> und Bewertung</w:t>
            </w:r>
          </w:p>
          <w:p w14:paraId="5404A118" w14:textId="52F1E14D" w:rsidR="0074387B" w:rsidRPr="0074387B" w:rsidRDefault="0074387B" w:rsidP="0074387B">
            <w:pPr>
              <w:ind w:left="284"/>
              <w:rPr>
                <w:rFonts w:asciiTheme="minorHAnsi" w:hAnsiTheme="minorHAnsi" w:cstheme="minorHAnsi"/>
                <w:sz w:val="18"/>
                <w:szCs w:val="18"/>
                <w:lang w:eastAsia="de-DE"/>
              </w:rPr>
            </w:pPr>
            <w:r w:rsidRPr="0074387B">
              <w:rPr>
                <w:rFonts w:asciiTheme="minorHAnsi" w:hAnsiTheme="minorHAnsi" w:cstheme="minorHAnsi"/>
                <w:sz w:val="18"/>
                <w:szCs w:val="18"/>
                <w:lang w:eastAsia="de-DE"/>
              </w:rPr>
              <w:lastRenderedPageBreak/>
              <w:t>Betrifft die Abweichung gefertigte, gelieferte Produkte? Spezifikationen: DMR oder DHR verletzt? Ist die Überwachung der Umgebungsbedingung / Versorgungsmedien angemessen?</w:t>
            </w:r>
          </w:p>
          <w:p w14:paraId="14EA3D4D" w14:textId="3FF62F03" w:rsidR="00FC37F8" w:rsidRDefault="00A563D2" w:rsidP="00FC37F8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CheckboxProduktbetroffen"/>
                <w:tag w:val="Analyse"/>
                <w:id w:val="-201297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561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74387B" w:rsidRPr="0074387B">
              <w:rPr>
                <w:rFonts w:asciiTheme="minorHAnsi" w:hAnsiTheme="minorHAnsi" w:cstheme="minorHAnsi"/>
                <w:sz w:val="18"/>
                <w:szCs w:val="18"/>
              </w:rPr>
              <w:tab/>
              <w:t>Betrifft die Grenzwertüber-/unterschreitung gefertigte, gelieferte Produkte</w:t>
            </w:r>
            <w:r w:rsidR="008F3BD9" w:rsidRPr="00FC37F8">
              <w:rPr>
                <w:rFonts w:asciiTheme="minorHAnsi" w:hAnsiTheme="minorHAnsi" w:cstheme="minorHAnsi"/>
                <w:sz w:val="18"/>
                <w:szCs w:val="18"/>
              </w:rPr>
              <w:t xml:space="preserve"> und wenn ja, welche</w:t>
            </w:r>
            <w:r w:rsidR="0074387B" w:rsidRPr="0074387B">
              <w:rPr>
                <w:rFonts w:asciiTheme="minorHAnsi" w:hAnsiTheme="minorHAnsi" w:cstheme="minorHAnsi"/>
                <w:sz w:val="18"/>
                <w:szCs w:val="18"/>
              </w:rPr>
              <w:t>?</w:t>
            </w:r>
            <w:r w:rsidR="00F2203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22037"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>&lt;ggf. Anlage beifügen&gt;</w:t>
            </w:r>
          </w:p>
          <w:p w14:paraId="30DFD6D9" w14:textId="18A5EA9D" w:rsidR="0074387B" w:rsidRDefault="0074387B" w:rsidP="00FC37F8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 w:rsidRPr="0074387B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ProduktBetroffen"/>
                <w:tag w:val="Analyse"/>
                <w:id w:val="1885057710"/>
                <w:placeholder>
                  <w:docPart w:val="0FBDE211F5D14C5FA1CF727EE8D11AEF"/>
                </w:placeholder>
                <w:showingPlcHdr/>
                <w:text/>
              </w:sdtPr>
              <w:sdtEndPr/>
              <w:sdtContent>
                <w:r w:rsidR="006A3C84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3BCBAD94" w14:textId="0214D723" w:rsidR="00031260" w:rsidRPr="00C169AF" w:rsidRDefault="00A563D2" w:rsidP="007A1C61">
            <w:pPr>
              <w:tabs>
                <w:tab w:val="left" w:pos="709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CheckboxProzessbetroffen"/>
                <w:tag w:val="Analyse"/>
                <w:id w:val="-170840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561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7A1C61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031260" w:rsidRPr="00C169AF">
              <w:rPr>
                <w:rFonts w:asciiTheme="minorHAnsi" w:hAnsiTheme="minorHAnsi" w:cstheme="minorHAnsi"/>
                <w:sz w:val="18"/>
                <w:szCs w:val="18"/>
              </w:rPr>
              <w:t xml:space="preserve">Folgende Prozesse/Aufträge wurden abweichend weitergeführt: </w:t>
            </w:r>
          </w:p>
          <w:p w14:paraId="0FCECCC0" w14:textId="28507C91" w:rsidR="00031260" w:rsidRPr="00C169AF" w:rsidRDefault="00031260" w:rsidP="007A1C61">
            <w:pPr>
              <w:tabs>
                <w:tab w:val="left" w:pos="699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 w:rsidRPr="00C169AF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AbweichendeProzesse"/>
                <w:tag w:val="Analyse"/>
                <w:id w:val="-1181193138"/>
                <w:placeholder>
                  <w:docPart w:val="19F78D812BD941EA95FB948048E90B4D"/>
                </w:placeholder>
                <w:showingPlcHdr/>
                <w:text/>
              </w:sdtPr>
              <w:sdtEndPr/>
              <w:sdtContent>
                <w:r w:rsidR="006A3C84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05F8FB41" w14:textId="538230CA" w:rsidR="00031260" w:rsidRDefault="00031260" w:rsidP="00031260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 w:rsidRPr="00C169AF">
              <w:rPr>
                <w:rFonts w:asciiTheme="minorHAnsi" w:hAnsiTheme="minorHAnsi" w:cstheme="minorHAnsi"/>
                <w:sz w:val="18"/>
                <w:szCs w:val="18"/>
              </w:rPr>
              <w:tab/>
              <w:t xml:space="preserve">Siehe Abweichungsberichte: </w:t>
            </w:r>
            <w:r w:rsidRPr="00C169AF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AWBbericht"/>
                <w:tag w:val="Analyse"/>
                <w:id w:val="294420932"/>
                <w:placeholder>
                  <w:docPart w:val="003A30A4A55342CBA110DDAA612AAA6B"/>
                </w:placeholder>
                <w:showingPlcHdr/>
                <w:text/>
              </w:sdtPr>
              <w:sdtEndPr/>
              <w:sdtContent>
                <w:r w:rsidR="00124EE8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56E5B370" w14:textId="54072A37" w:rsidR="00883EAB" w:rsidRPr="00C169AF" w:rsidRDefault="00A563D2" w:rsidP="00883EAB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CheckboxwelcherProzess"/>
                <w:tag w:val="Analyse"/>
                <w:id w:val="1966002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561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883EAB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883EAB" w:rsidRPr="00C169AF">
              <w:rPr>
                <w:rFonts w:asciiTheme="minorHAnsi" w:hAnsiTheme="minorHAnsi" w:cstheme="minorHAnsi"/>
                <w:sz w:val="18"/>
                <w:szCs w:val="18"/>
              </w:rPr>
              <w:t xml:space="preserve">Abweichung beeinflusst folgende Prozesse nicht: 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WelcherProzess"/>
                <w:tag w:val="Analyse"/>
                <w:id w:val="-508212385"/>
                <w:placeholder>
                  <w:docPart w:val="1C0326A90A8645498245DA9C1153D234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641E346B" w14:textId="52B6B741" w:rsidR="00883EAB" w:rsidRPr="00883EAB" w:rsidRDefault="00883EAB" w:rsidP="00FC37F8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 w:rsidRPr="00C169AF">
              <w:rPr>
                <w:rFonts w:asciiTheme="minorHAnsi" w:hAnsiTheme="minorHAnsi" w:cstheme="minorHAnsi"/>
                <w:sz w:val="18"/>
                <w:szCs w:val="18"/>
              </w:rPr>
              <w:tab/>
              <w:t>Begründung</w:t>
            </w:r>
            <w:r w:rsidR="003E7A11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Pr="00C169A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BegründungWelcherProzess"/>
                <w:tag w:val="Analyse"/>
                <w:id w:val="-1650362510"/>
                <w:placeholder>
                  <w:docPart w:val="B07F432E0D7B4AFDAD554CAD1618A907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</w:tc>
      </w:tr>
      <w:tr w:rsidR="00F81FC4" w:rsidRPr="000358C2" w14:paraId="7C41BA9A" w14:textId="77777777" w:rsidTr="00711B27">
        <w:trPr>
          <w:trHeight w:val="1606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13AD7FB7" w14:textId="055CF670" w:rsidR="00FC37F8" w:rsidRDefault="00A563D2" w:rsidP="0054200B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CheckboxDMRverletzt"/>
                <w:tag w:val="Analyse"/>
                <w:id w:val="-1761134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561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0A624A" w:rsidRPr="0054200B">
              <w:rPr>
                <w:rFonts w:asciiTheme="minorHAnsi" w:hAnsiTheme="minorHAnsi" w:cstheme="minorHAnsi"/>
                <w:sz w:val="18"/>
                <w:szCs w:val="18"/>
              </w:rPr>
              <w:tab/>
              <w:t>Sind durch die Grenzwertüber-/</w:t>
            </w:r>
            <w:r w:rsidR="002F19FB" w:rsidRPr="0054200B">
              <w:rPr>
                <w:rFonts w:asciiTheme="minorHAnsi" w:hAnsiTheme="minorHAnsi" w:cstheme="minorHAnsi"/>
                <w:sz w:val="18"/>
                <w:szCs w:val="18"/>
              </w:rPr>
              <w:t>Unterschreitung Spezifikationen</w:t>
            </w:r>
            <w:r w:rsidR="000A624A" w:rsidRPr="0054200B">
              <w:rPr>
                <w:rFonts w:asciiTheme="minorHAnsi" w:hAnsiTheme="minorHAnsi" w:cstheme="minorHAnsi"/>
                <w:sz w:val="18"/>
                <w:szCs w:val="18"/>
              </w:rPr>
              <w:t xml:space="preserve"> des DMR </w:t>
            </w:r>
            <w:r w:rsidR="000A624A" w:rsidRPr="007F65DF">
              <w:rPr>
                <w:rFonts w:asciiTheme="minorHAnsi" w:hAnsiTheme="minorHAnsi" w:cstheme="minorHAnsi"/>
                <w:sz w:val="18"/>
                <w:szCs w:val="18"/>
              </w:rPr>
              <w:t>verletzt</w:t>
            </w:r>
            <w:r w:rsidR="00600760" w:rsidRPr="007F65DF">
              <w:rPr>
                <w:rFonts w:asciiTheme="minorHAnsi" w:hAnsiTheme="minorHAnsi" w:cstheme="minorHAnsi"/>
                <w:sz w:val="18"/>
                <w:szCs w:val="18"/>
              </w:rPr>
              <w:t xml:space="preserve"> und wenn ja, welche</w:t>
            </w:r>
            <w:r w:rsidR="000A624A" w:rsidRPr="0054200B">
              <w:rPr>
                <w:rFonts w:asciiTheme="minorHAnsi" w:hAnsiTheme="minorHAnsi" w:cstheme="minorHAnsi"/>
                <w:sz w:val="18"/>
                <w:szCs w:val="18"/>
              </w:rPr>
              <w:t>?</w:t>
            </w:r>
          </w:p>
          <w:p w14:paraId="191155AF" w14:textId="77B4E712" w:rsidR="00F81FC4" w:rsidRPr="0054200B" w:rsidRDefault="0054200B" w:rsidP="0054200B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 w:rsidRPr="0054200B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DMRverletzt"/>
                <w:tag w:val="Analyse"/>
                <w:id w:val="-1696840605"/>
                <w:placeholder>
                  <w:docPart w:val="B49EAA768B504A2288A74E3AADE1EE37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376F3388" w14:textId="2CC8D420" w:rsidR="00FC37F8" w:rsidRDefault="00A563D2" w:rsidP="0054200B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  <w:lang w:eastAsia="de-DE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Checkboxumgebungsvaribalen"/>
                <w:tag w:val="Analyse"/>
                <w:id w:val="805588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561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0A624A" w:rsidRPr="0054200B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0A624A" w:rsidRPr="0054200B">
              <w:rPr>
                <w:rFonts w:asciiTheme="minorHAnsi" w:hAnsiTheme="minorHAnsi" w:cstheme="minorHAnsi"/>
                <w:sz w:val="18"/>
                <w:szCs w:val="18"/>
                <w:lang w:eastAsia="de-DE"/>
              </w:rPr>
              <w:t>Die Überwachung der Umgebungsbedingung / Versorgungsmedien ist nicht angemessen!</w:t>
            </w:r>
          </w:p>
          <w:p w14:paraId="5B0F7D2B" w14:textId="4F806CB5" w:rsidR="00F81FC4" w:rsidRPr="0054200B" w:rsidRDefault="000A624A" w:rsidP="0054200B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color w:val="808080"/>
                <w:sz w:val="18"/>
                <w:szCs w:val="18"/>
              </w:rPr>
            </w:pPr>
            <w:r w:rsidRPr="0054200B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NichtAngemessen"/>
                <w:tag w:val="Analyse"/>
                <w:id w:val="-1126316736"/>
                <w:placeholder>
                  <w:docPart w:val="74D32880C02A4FEB9269856C6ADBE0DF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</w:tc>
      </w:tr>
      <w:tr w:rsidR="00725867" w:rsidRPr="000358C2" w14:paraId="597A27DF" w14:textId="77777777" w:rsidTr="00031260">
        <w:trPr>
          <w:trHeight w:val="394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71F184A2" w14:textId="797DC067" w:rsidR="00725867" w:rsidRPr="0054200B" w:rsidRDefault="00725867" w:rsidP="00725867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Analyse / Bewertung der möglichen Auswirkung (/Risiko):</w:t>
            </w:r>
            <w:r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 xml:space="preserve"> &lt; ggf. Anlage beifügen&gt;</w:t>
            </w:r>
          </w:p>
        </w:tc>
      </w:tr>
      <w:tr w:rsidR="00725867" w:rsidRPr="000358C2" w14:paraId="1DA00F86" w14:textId="77777777" w:rsidTr="00725867">
        <w:trPr>
          <w:trHeight w:val="328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5821A411" w14:textId="59DFF5D5" w:rsidR="00725867" w:rsidRPr="0054200B" w:rsidRDefault="00725867" w:rsidP="00725867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BewertungRisiken"/>
                <w:tag w:val="Analyse"/>
                <w:id w:val="267507864"/>
                <w:placeholder>
                  <w:docPart w:val="D16FE55669804440B8A5EA01FAC33FCB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</w:tc>
      </w:tr>
      <w:tr w:rsidR="00725867" w:rsidRPr="000358C2" w14:paraId="44465E8A" w14:textId="77777777" w:rsidTr="00725867">
        <w:trPr>
          <w:trHeight w:val="453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44351A7F" w14:textId="3FC7F6A1" w:rsidR="00725867" w:rsidRPr="0054200B" w:rsidRDefault="00725867" w:rsidP="00725867">
            <w:pPr>
              <w:tabs>
                <w:tab w:val="left" w:pos="727"/>
                <w:tab w:val="left" w:pos="2160"/>
                <w:tab w:val="left" w:pos="3240"/>
              </w:tabs>
              <w:spacing w:beforeLines="60" w:before="144" w:after="60"/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Ist die Auswirkung sicherheitsrelevant?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SicherheitsrelevantJAoderNEIN"/>
                <w:tag w:val="Analyse"/>
                <w:id w:val="860474061"/>
                <w:placeholder>
                  <w:docPart w:val="02E27B58566D443C949C5F0CF8D36723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</w:tc>
      </w:tr>
      <w:tr w:rsidR="00725867" w:rsidRPr="000358C2" w14:paraId="1D54B854" w14:textId="77777777" w:rsidTr="00D16E5B">
        <w:trPr>
          <w:trHeight w:val="609"/>
        </w:trPr>
        <w:tc>
          <w:tcPr>
            <w:tcW w:w="10349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C16D9F9" w14:textId="419720DB" w:rsidR="00725867" w:rsidRPr="0074387B" w:rsidRDefault="00725867" w:rsidP="00725867">
            <w:pPr>
              <w:tabs>
                <w:tab w:val="left" w:pos="2160"/>
                <w:tab w:val="left" w:pos="3240"/>
                <w:tab w:val="left" w:pos="5026"/>
                <w:tab w:val="left" w:pos="6663"/>
              </w:tabs>
              <w:ind w:left="284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74387B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br/>
            </w:r>
            <w:r w:rsidRPr="0074387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3b) Root Cause</w:t>
            </w:r>
          </w:p>
          <w:p w14:paraId="5C8960D5" w14:textId="75066CDF" w:rsidR="00725867" w:rsidRPr="0074387B" w:rsidRDefault="00725867" w:rsidP="00725867">
            <w:pPr>
              <w:tabs>
                <w:tab w:val="left" w:pos="2160"/>
                <w:tab w:val="left" w:pos="3240"/>
                <w:tab w:val="left" w:pos="5026"/>
                <w:tab w:val="left" w:pos="6663"/>
              </w:tabs>
              <w:ind w:left="284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Ermittlung der Fehlerursache </w:t>
            </w:r>
            <w:r w:rsidRPr="007F65DF">
              <w:rPr>
                <w:rFonts w:ascii="Calibri" w:hAnsi="Calibri" w:cs="Calibri"/>
                <w:sz w:val="18"/>
                <w:szCs w:val="18"/>
              </w:rPr>
              <w:t>(e.g. 5-Why, Ishikawa</w:t>
            </w:r>
            <w:r>
              <w:rPr>
                <w:rFonts w:ascii="Calibri" w:hAnsi="Calibri" w:cs="Calibri"/>
                <w:sz w:val="18"/>
                <w:szCs w:val="18"/>
              </w:rPr>
              <w:t>, Abfrage Dienstleister</w:t>
            </w:r>
            <w:r w:rsidRPr="007F65DF">
              <w:rPr>
                <w:rFonts w:ascii="Calibri" w:hAnsi="Calibri" w:cs="Calibri"/>
                <w:sz w:val="18"/>
                <w:szCs w:val="18"/>
              </w:rPr>
              <w:t>):</w:t>
            </w:r>
            <w:r w:rsidRPr="007F65DF">
              <w:rPr>
                <w:rFonts w:ascii="Calibri" w:hAnsi="Calibri" w:cs="Calibri"/>
                <w:vanish/>
                <w:sz w:val="12"/>
                <w:szCs w:val="12"/>
              </w:rPr>
              <w:t xml:space="preserve"> </w:t>
            </w:r>
            <w:r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>&lt;ggf. Anlage beifügen&gt;</w:t>
            </w:r>
          </w:p>
        </w:tc>
      </w:tr>
      <w:tr w:rsidR="00725867" w:rsidRPr="000358C2" w14:paraId="6E37E568" w14:textId="77777777" w:rsidTr="00D16E5B">
        <w:trPr>
          <w:trHeight w:val="567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3AFE6E95" w14:textId="77777777" w:rsidR="00725867" w:rsidRDefault="00725867" w:rsidP="00725867">
            <w:pPr>
              <w:tabs>
                <w:tab w:val="left" w:pos="738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 w:rsidRPr="0054200B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65D9C3C2" w14:textId="46BB3470" w:rsidR="000F6E73" w:rsidRPr="0074387B" w:rsidRDefault="00A563D2" w:rsidP="00725867">
            <w:pPr>
              <w:tabs>
                <w:tab w:val="left" w:pos="738"/>
              </w:tabs>
              <w:ind w:left="284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de-DE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ErmittlungFehlerursache"/>
                <w:tag w:val="RootCause"/>
                <w:id w:val="52355017"/>
                <w:placeholder>
                  <w:docPart w:val="03CDE31C5EA84AA0B0673E06B9C53B81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</w:tc>
      </w:tr>
      <w:tr w:rsidR="00725867" w:rsidRPr="000358C2" w14:paraId="78E67AAF" w14:textId="77777777" w:rsidTr="00D16E5B">
        <w:trPr>
          <w:trHeight w:val="329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33E525C3" w14:textId="0CC60F7F" w:rsidR="00725867" w:rsidRPr="0074387B" w:rsidRDefault="00725867" w:rsidP="00725867">
            <w:pPr>
              <w:ind w:left="284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de-DE"/>
              </w:rPr>
            </w:pPr>
            <w:r w:rsidRPr="007F65D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Root 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7F65DF">
              <w:rPr>
                <w:rFonts w:ascii="Calibri" w:hAnsi="Calibri" w:cs="Calibri"/>
                <w:sz w:val="18"/>
                <w:szCs w:val="18"/>
              </w:rPr>
              <w:t>ause (Identifiziert Ursache):</w:t>
            </w:r>
            <w:r w:rsidRPr="007F65DF">
              <w:rPr>
                <w:rFonts w:ascii="Calibri" w:hAnsi="Calibri" w:cs="Calibri"/>
                <w:vanish/>
                <w:sz w:val="12"/>
                <w:szCs w:val="12"/>
              </w:rPr>
              <w:t xml:space="preserve"> </w:t>
            </w:r>
            <w:r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>&lt;ggf. Anlage beifügen&gt;</w:t>
            </w:r>
          </w:p>
        </w:tc>
      </w:tr>
      <w:tr w:rsidR="00725867" w:rsidRPr="000358C2" w14:paraId="00F452CC" w14:textId="77777777" w:rsidTr="002312B2">
        <w:trPr>
          <w:trHeight w:val="422"/>
        </w:trPr>
        <w:tc>
          <w:tcPr>
            <w:tcW w:w="1034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1A2A2" w14:textId="77777777" w:rsidR="00725867" w:rsidRDefault="00725867" w:rsidP="00725867">
            <w:pPr>
              <w:tabs>
                <w:tab w:val="left" w:pos="729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5F34A448" w14:textId="3D81B65C" w:rsidR="000F6E73" w:rsidRDefault="00A563D2" w:rsidP="00725867">
            <w:pPr>
              <w:tabs>
                <w:tab w:val="left" w:pos="729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IdentifizierteUrsache"/>
                <w:tag w:val="RootCause"/>
                <w:id w:val="-1779787770"/>
                <w:placeholder>
                  <w:docPart w:val="B6B4E1ACA9854398B5EC5FC7C7997367"/>
                </w:placeholder>
                <w:showingPlcHdr/>
                <w:text/>
              </w:sdtPr>
              <w:sdtEndPr/>
              <w:sdtContent>
                <w:r w:rsidR="000F6E73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3BE5FBA9" w14:textId="4DE5179B" w:rsidR="000F6E73" w:rsidRPr="0074387B" w:rsidRDefault="000F6E73" w:rsidP="00725867">
            <w:pPr>
              <w:tabs>
                <w:tab w:val="left" w:pos="729"/>
              </w:tabs>
              <w:ind w:left="284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de-DE"/>
              </w:rPr>
            </w:pPr>
          </w:p>
        </w:tc>
      </w:tr>
      <w:tr w:rsidR="00725867" w:rsidRPr="000358C2" w14:paraId="2C3E468F" w14:textId="77777777" w:rsidTr="00D16E5B">
        <w:trPr>
          <w:trHeight w:val="329"/>
        </w:trPr>
        <w:tc>
          <w:tcPr>
            <w:tcW w:w="1034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0A099F0" w14:textId="77A2FB84" w:rsidR="00725867" w:rsidRPr="000358C2" w:rsidRDefault="00725867" w:rsidP="00725867">
            <w:pPr>
              <w:rPr>
                <w:rFonts w:asciiTheme="minorHAnsi" w:hAnsiTheme="minorHAnsi" w:cstheme="minorHAnsi"/>
                <w:b/>
              </w:rPr>
            </w:pPr>
            <w:r w:rsidRPr="000358C2">
              <w:rPr>
                <w:rFonts w:asciiTheme="minorHAnsi" w:hAnsiTheme="minorHAnsi" w:cstheme="minorHAnsi"/>
                <w:b/>
              </w:rPr>
              <w:t xml:space="preserve">4. </w:t>
            </w:r>
            <w:r>
              <w:rPr>
                <w:rFonts w:ascii="Calibri" w:hAnsi="Calibri" w:cs="Calibri"/>
                <w:b/>
              </w:rPr>
              <w:t>Maßnahmen Planung / Umsetzung:</w:t>
            </w:r>
          </w:p>
        </w:tc>
      </w:tr>
      <w:tr w:rsidR="00725867" w:rsidRPr="000358C2" w14:paraId="7AD924CA" w14:textId="77777777" w:rsidTr="00D16E5B">
        <w:trPr>
          <w:trHeight w:val="443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4E079470" w14:textId="445ECD37" w:rsidR="00725867" w:rsidRDefault="000F6E73" w:rsidP="00725867">
            <w:pPr>
              <w:tabs>
                <w:tab w:val="left" w:pos="2160"/>
                <w:tab w:val="left" w:pos="3240"/>
                <w:tab w:val="left" w:pos="5026"/>
                <w:tab w:val="left" w:pos="6663"/>
              </w:tabs>
              <w:ind w:left="284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sdt>
              <w:sdtPr>
                <w:rPr>
                  <w:rFonts w:ascii="Calibri" w:hAnsi="Calibri" w:cs="Calibri"/>
                  <w:sz w:val="18"/>
                  <w:szCs w:val="18"/>
                </w:rPr>
                <w:alias w:val="CheckboxKeineMaßnahme"/>
                <w:tag w:val="Maßnahme"/>
                <w:id w:val="103586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561">
                  <w:rPr>
                    <w:rFonts w:ascii="MS Gothic" w:eastAsia="MS Gothic" w:hAnsi="MS Gothic" w:cs="Calibri" w:hint="eastAsia"/>
                    <w:sz w:val="18"/>
                    <w:szCs w:val="18"/>
                  </w:rPr>
                  <w:t>☐</w:t>
                </w:r>
              </w:sdtContent>
            </w:sdt>
            <w:r w:rsidR="00725867">
              <w:rPr>
                <w:rFonts w:ascii="Calibri" w:hAnsi="Calibri" w:cs="Calibri"/>
                <w:sz w:val="18"/>
                <w:szCs w:val="18"/>
              </w:rPr>
              <w:t xml:space="preserve"> Keine Maßnahmen erforderlich (Abschnitt 4 und </w:t>
            </w:r>
            <w:r w:rsidR="00725867" w:rsidRPr="007F65DF">
              <w:rPr>
                <w:rFonts w:ascii="Calibri" w:hAnsi="Calibri" w:cs="Calibri"/>
                <w:sz w:val="18"/>
                <w:szCs w:val="18"/>
              </w:rPr>
              <w:t>5 kann entfallen</w:t>
            </w:r>
            <w:r w:rsidR="00725867">
              <w:rPr>
                <w:rFonts w:ascii="Calibri" w:hAnsi="Calibri" w:cs="Calibri"/>
                <w:sz w:val="18"/>
                <w:szCs w:val="18"/>
              </w:rPr>
              <w:t>).</w:t>
            </w:r>
          </w:p>
          <w:p w14:paraId="1C1BAFF7" w14:textId="77777777" w:rsidR="000F6E73" w:rsidRDefault="000F6E73" w:rsidP="00725867">
            <w:pPr>
              <w:tabs>
                <w:tab w:val="left" w:pos="2160"/>
                <w:tab w:val="left" w:pos="3240"/>
                <w:tab w:val="left" w:pos="5026"/>
                <w:tab w:val="left" w:pos="6663"/>
              </w:tabs>
              <w:ind w:left="284"/>
              <w:rPr>
                <w:rFonts w:ascii="Calibri" w:hAnsi="Calibri" w:cs="Calibri"/>
                <w:sz w:val="18"/>
                <w:szCs w:val="18"/>
              </w:rPr>
            </w:pPr>
          </w:p>
          <w:p w14:paraId="0FCCDE4F" w14:textId="743650BC" w:rsidR="00725867" w:rsidRDefault="00725867" w:rsidP="00725867">
            <w:pPr>
              <w:tabs>
                <w:tab w:val="left" w:pos="720"/>
              </w:tabs>
              <w:ind w:left="284"/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ab/>
              <w:t>Begründung</w:t>
            </w:r>
            <w:r w:rsidR="00817A0E">
              <w:rPr>
                <w:rFonts w:ascii="Calibri" w:hAnsi="Calibri" w:cs="Calibri"/>
                <w:sz w:val="18"/>
                <w:szCs w:val="18"/>
              </w:rPr>
              <w:t xml:space="preserve">: 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KeineMaßnahmebegründung"/>
                <w:tag w:val="MaßnahmePlanungUmsetzung"/>
                <w:id w:val="1713994848"/>
                <w:placeholder>
                  <w:docPart w:val="F40BA2716BC3476F9D88F21A02286C6B"/>
                </w:placeholder>
                <w:showingPlcHdr/>
                <w:text/>
              </w:sdtPr>
              <w:sdtEndPr/>
              <w:sdtContent>
                <w:r w:rsidR="00817A0E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6C25A288" w14:textId="49B57B77" w:rsidR="000F6E73" w:rsidRPr="000358C2" w:rsidRDefault="000F6E73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</w:rPr>
            </w:pPr>
          </w:p>
        </w:tc>
      </w:tr>
      <w:tr w:rsidR="00725867" w:rsidRPr="000358C2" w14:paraId="2A97C4D0" w14:textId="77777777" w:rsidTr="00D16E5B">
        <w:trPr>
          <w:trHeight w:val="567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44896CFA" w14:textId="77777777" w:rsidR="000F6E73" w:rsidRDefault="000F6E73" w:rsidP="000F6E73">
            <w:pPr>
              <w:tabs>
                <w:tab w:val="left" w:pos="72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B3B3264" w14:textId="77777777" w:rsidR="00725867" w:rsidRDefault="000F6E73" w:rsidP="000F6E73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</w:t>
            </w:r>
            <w:r w:rsidR="008D4B01" w:rsidRPr="000F6E7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Siehe Punkt 2</w:t>
            </w:r>
          </w:p>
          <w:p w14:paraId="082D50BF" w14:textId="77777777" w:rsidR="000F6E73" w:rsidRDefault="000F6E73" w:rsidP="000F6E73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1CB981F" w14:textId="455719F2" w:rsidR="000F6E73" w:rsidRPr="000F6E73" w:rsidRDefault="000F6E73" w:rsidP="000F6E73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725867" w:rsidRPr="000358C2" w14:paraId="08BB25C0" w14:textId="77777777" w:rsidTr="00D16E5B">
        <w:trPr>
          <w:trHeight w:val="329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73008BA9" w14:textId="4B7A2C9A" w:rsidR="000F6E73" w:rsidRDefault="00A563D2" w:rsidP="00725867">
            <w:pPr>
              <w:tabs>
                <w:tab w:val="left" w:pos="720"/>
              </w:tabs>
              <w:ind w:left="284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  <w:sz w:val="18"/>
                  <w:szCs w:val="18"/>
                </w:rPr>
                <w:alias w:val="CheckboxMaßnahmeerforderlich"/>
                <w:tag w:val="Maßnahme"/>
                <w:id w:val="1698126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561">
                  <w:rPr>
                    <w:rFonts w:ascii="MS Gothic" w:eastAsia="MS Gothic" w:hAnsi="MS Gothic" w:cs="Calibri" w:hint="eastAsia"/>
                    <w:sz w:val="18"/>
                    <w:szCs w:val="18"/>
                  </w:rPr>
                  <w:t>☐</w:t>
                </w:r>
              </w:sdtContent>
            </w:sdt>
            <w:r w:rsidR="00725867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725867" w:rsidRPr="007F65DF">
              <w:rPr>
                <w:rFonts w:ascii="Calibri" w:hAnsi="Calibri" w:cs="Calibri"/>
                <w:sz w:val="18"/>
                <w:szCs w:val="18"/>
              </w:rPr>
              <w:t>Maßnahmen erforderlich</w:t>
            </w:r>
            <w:r w:rsidR="00725867" w:rsidRPr="007F65DF">
              <w:rPr>
                <w:rFonts w:ascii="Calibri" w:hAnsi="Calibri" w:cs="Calibri"/>
              </w:rPr>
              <w:t>.</w:t>
            </w:r>
          </w:p>
          <w:p w14:paraId="10C5A0EC" w14:textId="444054C3" w:rsidR="00725867" w:rsidRPr="000358C2" w:rsidRDefault="00725867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br/>
            </w:r>
            <w:r>
              <w:rPr>
                <w:rFonts w:ascii="Calibri" w:hAnsi="Calibri" w:cs="Calibri"/>
              </w:rPr>
              <w:tab/>
            </w:r>
            <w:r w:rsidRPr="00725867">
              <w:rPr>
                <w:rFonts w:ascii="Calibri" w:hAnsi="Calibri" w:cs="Calibri"/>
                <w:sz w:val="18"/>
                <w:szCs w:val="18"/>
              </w:rPr>
              <w:t>Planung der Maßnahmen:</w:t>
            </w:r>
            <w:r w:rsidRPr="00725867"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 xml:space="preserve"> </w:t>
            </w:r>
            <w:r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>&lt; ggf. Anlage beifügen&gt;</w:t>
            </w:r>
          </w:p>
        </w:tc>
      </w:tr>
      <w:tr w:rsidR="00725867" w:rsidRPr="000358C2" w14:paraId="6151B81F" w14:textId="77777777" w:rsidTr="00D16E5B">
        <w:trPr>
          <w:trHeight w:val="567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58EB75CA" w14:textId="77777777" w:rsidR="00725867" w:rsidRDefault="00725867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54A19976" w14:textId="1A4EBBCA" w:rsidR="000F6E73" w:rsidRDefault="000F6E73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   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Maßnahmebegründung"/>
                <w:tag w:val="MaßnahmePlanungUmsetzung"/>
                <w:id w:val="-1905517463"/>
                <w:placeholder>
                  <w:docPart w:val="09480B346FE647D1AA3119051698209A"/>
                </w:placeholder>
                <w:showingPlcHdr/>
                <w:text/>
              </w:sdtPr>
              <w:sdtEndPr/>
              <w:sdtContent>
                <w:r w:rsidR="00817A0E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26BAA4D1" w14:textId="1F95A7E5" w:rsidR="000F6E73" w:rsidRPr="000358C2" w:rsidRDefault="000F6E73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</w:rPr>
            </w:pPr>
          </w:p>
        </w:tc>
      </w:tr>
      <w:tr w:rsidR="00725867" w:rsidRPr="000358C2" w14:paraId="464D901E" w14:textId="77777777" w:rsidTr="00F64910">
        <w:trPr>
          <w:trHeight w:val="176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2D0C2754" w14:textId="19FF2F03" w:rsidR="00725867" w:rsidRPr="000358C2" w:rsidRDefault="00725867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ab/>
            </w:r>
            <w:r w:rsidRPr="00725867">
              <w:rPr>
                <w:rFonts w:ascii="Calibri" w:hAnsi="Calibri" w:cs="Calibri"/>
                <w:sz w:val="18"/>
                <w:szCs w:val="18"/>
              </w:rPr>
              <w:t>Umsetzung der Maßnahmen:</w:t>
            </w:r>
            <w:r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 xml:space="preserve"> &lt; ggf. Anlage beifügen&gt;</w:t>
            </w:r>
          </w:p>
        </w:tc>
      </w:tr>
      <w:tr w:rsidR="00725867" w:rsidRPr="000358C2" w14:paraId="58886EF7" w14:textId="77777777" w:rsidTr="002312B2">
        <w:trPr>
          <w:trHeight w:val="425"/>
        </w:trPr>
        <w:tc>
          <w:tcPr>
            <w:tcW w:w="1034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1CF345" w14:textId="18787C73" w:rsidR="000F6E73" w:rsidRDefault="00725867" w:rsidP="000F6E73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3C42C731" w14:textId="3CE34D6D" w:rsidR="000F6E73" w:rsidRDefault="000F6E73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      </w:t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MaßnahmeUmsetzung"/>
                <w:tag w:val="MaßnahmePlanungUmsetzung"/>
                <w:id w:val="-224688824"/>
                <w:placeholder>
                  <w:docPart w:val="6464383FC78B4F4CA031A7293BC587CB"/>
                </w:placeholder>
                <w:showingPlcHdr/>
                <w:text/>
              </w:sdtPr>
              <w:sdtEndPr/>
              <w:sdtContent>
                <w:r w:rsidR="00817A0E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  <w:p w14:paraId="6142BE39" w14:textId="45E8D499" w:rsidR="000F6E73" w:rsidRPr="000358C2" w:rsidRDefault="000F6E73" w:rsidP="00725867">
            <w:pPr>
              <w:tabs>
                <w:tab w:val="left" w:pos="720"/>
              </w:tabs>
              <w:ind w:left="284"/>
              <w:rPr>
                <w:rFonts w:asciiTheme="minorHAnsi" w:hAnsiTheme="minorHAnsi" w:cstheme="minorHAnsi"/>
              </w:rPr>
            </w:pPr>
          </w:p>
        </w:tc>
      </w:tr>
      <w:tr w:rsidR="00725867" w:rsidRPr="000358C2" w14:paraId="060DE289" w14:textId="77777777" w:rsidTr="00D16E5B">
        <w:trPr>
          <w:trHeight w:val="406"/>
        </w:trPr>
        <w:tc>
          <w:tcPr>
            <w:tcW w:w="1034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76558D5" w14:textId="33E43B58" w:rsidR="00725867" w:rsidRPr="000358C2" w:rsidRDefault="00725867" w:rsidP="00725867">
            <w:pPr>
              <w:rPr>
                <w:rFonts w:asciiTheme="minorHAnsi" w:hAnsiTheme="minorHAnsi" w:cstheme="minorHAnsi"/>
              </w:rPr>
            </w:pPr>
            <w:r w:rsidRPr="000358C2">
              <w:rPr>
                <w:rFonts w:asciiTheme="minorHAnsi" w:hAnsiTheme="minorHAnsi" w:cstheme="minorHAnsi"/>
                <w:b/>
              </w:rPr>
              <w:lastRenderedPageBreak/>
              <w:t xml:space="preserve">5. </w:t>
            </w:r>
            <w:r>
              <w:rPr>
                <w:rFonts w:ascii="Calibri" w:hAnsi="Calibri" w:cs="Calibri"/>
                <w:b/>
                <w:bCs/>
              </w:rPr>
              <w:t>Wirksamkeit der Maßnahmen</w:t>
            </w:r>
            <w:r>
              <w:rPr>
                <w:rFonts w:ascii="Calibri" w:hAnsi="Calibri" w:cs="Calibri"/>
                <w:b/>
              </w:rPr>
              <w:t>:</w:t>
            </w:r>
          </w:p>
        </w:tc>
      </w:tr>
      <w:tr w:rsidR="00725867" w:rsidRPr="000358C2" w14:paraId="05155344" w14:textId="77777777" w:rsidTr="00D16E5B">
        <w:trPr>
          <w:trHeight w:val="329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5DB85EAF" w14:textId="47D07EDC" w:rsidR="00725867" w:rsidRPr="000358C2" w:rsidRDefault="00725867" w:rsidP="00725867">
            <w:pPr>
              <w:ind w:left="284"/>
              <w:rPr>
                <w:rFonts w:asciiTheme="minorHAnsi" w:hAnsiTheme="minorHAnsi" w:cstheme="minorHAnsi"/>
              </w:rPr>
            </w:pPr>
            <w:bookmarkStart w:id="3" w:name="Text15"/>
            <w:r w:rsidRPr="00725867">
              <w:rPr>
                <w:rFonts w:ascii="Calibri" w:hAnsi="Calibri" w:cs="Calibri"/>
                <w:sz w:val="18"/>
                <w:szCs w:val="18"/>
              </w:rPr>
              <w:t>Geplante Wirksamkeitsprüfung:</w:t>
            </w:r>
            <w:bookmarkEnd w:id="3"/>
            <w:r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 xml:space="preserve"> &lt; ggf. Anlage beifügen&gt;</w:t>
            </w:r>
          </w:p>
        </w:tc>
      </w:tr>
      <w:tr w:rsidR="00725867" w:rsidRPr="000358C2" w14:paraId="0AA7413A" w14:textId="77777777" w:rsidTr="00D16E5B">
        <w:trPr>
          <w:trHeight w:val="567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18CDF3AF" w14:textId="77777777" w:rsidR="00725867" w:rsidRDefault="00725867" w:rsidP="00725867">
            <w:pPr>
              <w:tabs>
                <w:tab w:val="left" w:pos="738"/>
              </w:tabs>
              <w:ind w:left="28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12C0D490" w14:textId="6D4FE493" w:rsidR="00817A0E" w:rsidRPr="000358C2" w:rsidRDefault="00A563D2" w:rsidP="00725867">
            <w:pPr>
              <w:tabs>
                <w:tab w:val="left" w:pos="738"/>
              </w:tabs>
              <w:ind w:left="284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GeplanteWirksamkeitsprüfung"/>
                <w:tag w:val="WirksamkeitMaßnahme"/>
                <w:id w:val="1611934891"/>
                <w:placeholder>
                  <w:docPart w:val="000A1E8B5D014EE68FC9062A0915FE01"/>
                </w:placeholder>
                <w:showingPlcHdr/>
                <w:text/>
              </w:sdtPr>
              <w:sdtEndPr/>
              <w:sdtContent>
                <w:r w:rsidR="00817A0E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</w:p>
        </w:tc>
      </w:tr>
      <w:tr w:rsidR="00725867" w:rsidRPr="000358C2" w14:paraId="43FAF22E" w14:textId="77777777" w:rsidTr="00D16E5B">
        <w:trPr>
          <w:trHeight w:val="329"/>
        </w:trPr>
        <w:tc>
          <w:tcPr>
            <w:tcW w:w="1034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43A19C3" w14:textId="7E20B519" w:rsidR="00725867" w:rsidRPr="000358C2" w:rsidRDefault="00725867" w:rsidP="00725867">
            <w:pPr>
              <w:tabs>
                <w:tab w:val="left" w:pos="738"/>
              </w:tabs>
              <w:ind w:left="284"/>
              <w:rPr>
                <w:rFonts w:asciiTheme="minorHAnsi" w:hAnsiTheme="minorHAnsi" w:cstheme="minorHAnsi"/>
              </w:rPr>
            </w:pPr>
            <w:r w:rsidRPr="00725867">
              <w:rPr>
                <w:rFonts w:ascii="Calibri" w:hAnsi="Calibri" w:cs="Calibri"/>
                <w:sz w:val="18"/>
                <w:szCs w:val="18"/>
              </w:rPr>
              <w:t>Ergebnis der Wirksamkeitsprüfung: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vanish/>
                <w:color w:val="0070C0"/>
                <w:sz w:val="12"/>
                <w:szCs w:val="12"/>
              </w:rPr>
              <w:t>&lt;ggf. Anlage beifügen&gt;</w:t>
            </w:r>
          </w:p>
        </w:tc>
      </w:tr>
      <w:tr w:rsidR="00725867" w:rsidRPr="000358C2" w14:paraId="52DCD98E" w14:textId="77777777" w:rsidTr="002312B2">
        <w:trPr>
          <w:trHeight w:val="384"/>
        </w:trPr>
        <w:tc>
          <w:tcPr>
            <w:tcW w:w="1034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381DD3" w14:textId="22F3EB07" w:rsidR="00725867" w:rsidRPr="000358C2" w:rsidRDefault="00A563D2" w:rsidP="00725867">
            <w:pPr>
              <w:tabs>
                <w:tab w:val="left" w:pos="738"/>
              </w:tabs>
              <w:ind w:left="284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alias w:val="ErgebnisWirksamkeitsprüfung"/>
                <w:tag w:val="WirksamkeitMaßnahme"/>
                <w:id w:val="-405378290"/>
                <w:placeholder>
                  <w:docPart w:val="E10A712256614CA8AD242598C824A485"/>
                </w:placeholder>
                <w:showingPlcHdr/>
                <w:text/>
              </w:sdtPr>
              <w:sdtEndPr/>
              <w:sdtContent>
                <w:r w:rsidR="00817A0E" w:rsidRPr="00485888">
                  <w:rPr>
                    <w:rStyle w:val="Platzhaltertext"/>
                  </w:rPr>
                  <w:t>Klicken oder tippen Sie hier, um Text einzugeben.</w:t>
                </w:r>
              </w:sdtContent>
            </w:sdt>
            <w:r w:rsidR="00725867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</w:tc>
      </w:tr>
      <w:tr w:rsidR="00725867" w:rsidRPr="000358C2" w14:paraId="40A840A0" w14:textId="77777777" w:rsidTr="00D16E5B">
        <w:tc>
          <w:tcPr>
            <w:tcW w:w="50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281C91" w14:textId="2246544C" w:rsidR="00725867" w:rsidRPr="000358C2" w:rsidRDefault="00725867" w:rsidP="00725867">
            <w:pPr>
              <w:tabs>
                <w:tab w:val="left" w:pos="1107"/>
              </w:tabs>
              <w:rPr>
                <w:rFonts w:asciiTheme="minorHAnsi" w:hAnsiTheme="minorHAnsi" w:cstheme="minorHAnsi"/>
                <w:b/>
                <w:lang w:val="da-DK"/>
              </w:rPr>
            </w:pPr>
            <w:r w:rsidRPr="005E2CB9">
              <w:rPr>
                <w:rFonts w:ascii="Calibri" w:hAnsi="Calibri" w:cs="Calibri"/>
                <w:b/>
                <w:lang w:val="da-DK"/>
              </w:rPr>
              <w:t>Erstellung:</w:t>
            </w:r>
            <w:r w:rsidRPr="005E2CB9">
              <w:rPr>
                <w:rFonts w:ascii="Calibri" w:hAnsi="Calibri" w:cs="Calibri"/>
                <w:b/>
                <w:lang w:val="da-DK"/>
              </w:rPr>
              <w:br/>
            </w:r>
            <w:r w:rsidRPr="005E2CB9">
              <w:rPr>
                <w:rFonts w:ascii="Calibri" w:hAnsi="Calibri" w:cs="Calibri"/>
                <w:sz w:val="16"/>
                <w:szCs w:val="16"/>
              </w:rPr>
              <w:t>(Prozess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planung </w:t>
            </w:r>
            <w:r w:rsidRPr="005E2CB9">
              <w:rPr>
                <w:rFonts w:ascii="Calibri" w:hAnsi="Calibri" w:cs="Calibri"/>
                <w:sz w:val="16"/>
                <w:szCs w:val="16"/>
              </w:rPr>
              <w:t>/ Technolog</w:t>
            </w:r>
            <w:r>
              <w:rPr>
                <w:rFonts w:ascii="Calibri" w:hAnsi="Calibri" w:cs="Calibri"/>
                <w:sz w:val="16"/>
                <w:szCs w:val="16"/>
              </w:rPr>
              <w:t>ie /</w:t>
            </w:r>
            <w:r w:rsidRPr="005E2CB9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nutzende Person</w:t>
            </w:r>
            <w:r w:rsidRPr="005E2CB9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5300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03DC9762" w14:textId="3D18A9D2" w:rsidR="00725867" w:rsidRPr="000358C2" w:rsidRDefault="00725867" w:rsidP="00725867">
            <w:pPr>
              <w:tabs>
                <w:tab w:val="left" w:pos="1168"/>
              </w:tabs>
              <w:rPr>
                <w:rFonts w:asciiTheme="minorHAnsi" w:hAnsiTheme="minorHAnsi" w:cstheme="minorHAnsi"/>
                <w:sz w:val="24"/>
              </w:rPr>
            </w:pPr>
            <w:r w:rsidRPr="005E2CB9">
              <w:rPr>
                <w:rFonts w:ascii="Calibri" w:hAnsi="Calibri" w:cs="Calibri"/>
                <w:b/>
              </w:rPr>
              <w:t>Freigabe:</w:t>
            </w:r>
            <w:r w:rsidRPr="005E2CB9">
              <w:rPr>
                <w:rFonts w:ascii="Calibri" w:hAnsi="Calibri" w:cs="Calibri"/>
                <w:b/>
              </w:rPr>
              <w:br/>
            </w:r>
            <w:r w:rsidRPr="005E2CB9">
              <w:rPr>
                <w:rFonts w:ascii="Calibri" w:hAnsi="Calibri" w:cs="Calibri"/>
                <w:sz w:val="16"/>
                <w:szCs w:val="16"/>
              </w:rPr>
              <w:t>(Qualitätsmanagement)</w:t>
            </w:r>
          </w:p>
        </w:tc>
      </w:tr>
      <w:tr w:rsidR="00725867" w:rsidRPr="000358C2" w14:paraId="1494B8E3" w14:textId="77777777" w:rsidTr="00666529">
        <w:trPr>
          <w:trHeight w:val="348"/>
        </w:trPr>
        <w:tc>
          <w:tcPr>
            <w:tcW w:w="50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C4128B" w14:textId="5BE396F0" w:rsidR="00725867" w:rsidRPr="000358C2" w:rsidRDefault="00725867" w:rsidP="00725867">
            <w:pPr>
              <w:tabs>
                <w:tab w:val="left" w:pos="1081"/>
                <w:tab w:val="left" w:pos="4820"/>
              </w:tabs>
              <w:rPr>
                <w:rFonts w:asciiTheme="minorHAnsi" w:hAnsiTheme="minorHAnsi" w:cstheme="minorHAnsi"/>
                <w:b/>
              </w:rPr>
            </w:pPr>
            <w:r w:rsidRPr="005E2CB9">
              <w:rPr>
                <w:rFonts w:ascii="Calibri" w:hAnsi="Calibri" w:cs="Calibri"/>
                <w:b/>
              </w:rPr>
              <w:t>Name:</w:t>
            </w:r>
            <w:r w:rsidRPr="005E2CB9">
              <w:rPr>
                <w:rFonts w:ascii="Calibri" w:hAnsi="Calibri" w:cs="Calibri"/>
                <w:b/>
              </w:rPr>
              <w:tab/>
            </w:r>
            <w:r w:rsidR="0020453A">
              <w:rPr>
                <w:rFonts w:ascii="Calibri" w:hAnsi="Calibri" w:cs="Calibri"/>
              </w:rPr>
              <w:t>siehe SAP</w:t>
            </w:r>
          </w:p>
        </w:tc>
        <w:tc>
          <w:tcPr>
            <w:tcW w:w="5300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A081EDC" w14:textId="232E23C7" w:rsidR="00725867" w:rsidRPr="000358C2" w:rsidRDefault="00725867" w:rsidP="00725867">
            <w:pPr>
              <w:tabs>
                <w:tab w:val="left" w:pos="-9666"/>
                <w:tab w:val="left" w:pos="1168"/>
              </w:tabs>
              <w:rPr>
                <w:rFonts w:asciiTheme="minorHAnsi" w:hAnsiTheme="minorHAnsi" w:cstheme="minorHAnsi"/>
                <w:b/>
              </w:rPr>
            </w:pPr>
            <w:r w:rsidRPr="005E2CB9">
              <w:rPr>
                <w:rFonts w:ascii="Calibri" w:hAnsi="Calibri" w:cs="Calibri"/>
                <w:b/>
              </w:rPr>
              <w:t>Name:</w:t>
            </w:r>
            <w:r w:rsidRPr="005E2CB9">
              <w:rPr>
                <w:rFonts w:ascii="Calibri" w:hAnsi="Calibri" w:cs="Calibri"/>
                <w:b/>
              </w:rPr>
              <w:tab/>
            </w:r>
            <w:r w:rsidR="0020453A">
              <w:rPr>
                <w:rFonts w:ascii="Calibri" w:hAnsi="Calibri" w:cs="Calibri"/>
              </w:rPr>
              <w:t>siehe SAP</w:t>
            </w:r>
          </w:p>
        </w:tc>
      </w:tr>
      <w:tr w:rsidR="00725867" w:rsidRPr="000358C2" w14:paraId="562AC9C3" w14:textId="77777777" w:rsidTr="00666529">
        <w:trPr>
          <w:trHeight w:val="346"/>
        </w:trPr>
        <w:tc>
          <w:tcPr>
            <w:tcW w:w="50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C6CC5A" w14:textId="65410572" w:rsidR="00725867" w:rsidRPr="000358C2" w:rsidRDefault="00725867" w:rsidP="00725867">
            <w:pPr>
              <w:tabs>
                <w:tab w:val="left" w:pos="1081"/>
                <w:tab w:val="left" w:pos="4820"/>
              </w:tabs>
              <w:rPr>
                <w:rFonts w:asciiTheme="minorHAnsi" w:hAnsiTheme="minorHAnsi" w:cstheme="minorHAnsi"/>
                <w:b/>
              </w:rPr>
            </w:pPr>
            <w:r w:rsidRPr="005E2CB9">
              <w:rPr>
                <w:rFonts w:ascii="Calibri" w:hAnsi="Calibri" w:cs="Calibri"/>
                <w:b/>
              </w:rPr>
              <w:t>Abt.:</w:t>
            </w:r>
            <w:r w:rsidRPr="005E2CB9">
              <w:rPr>
                <w:rFonts w:ascii="Calibri" w:hAnsi="Calibri" w:cs="Calibri"/>
                <w:b/>
              </w:rPr>
              <w:tab/>
            </w:r>
            <w:r w:rsidR="0020453A">
              <w:rPr>
                <w:rFonts w:ascii="Calibri" w:hAnsi="Calibri" w:cs="Calibri"/>
              </w:rPr>
              <w:t>siehe SAP</w:t>
            </w:r>
          </w:p>
        </w:tc>
        <w:tc>
          <w:tcPr>
            <w:tcW w:w="5300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59A93F4" w14:textId="17E0A6EB" w:rsidR="00725867" w:rsidRPr="000358C2" w:rsidRDefault="00725867" w:rsidP="00725867">
            <w:pPr>
              <w:tabs>
                <w:tab w:val="left" w:pos="-9666"/>
                <w:tab w:val="left" w:pos="1168"/>
              </w:tabs>
              <w:rPr>
                <w:rFonts w:asciiTheme="minorHAnsi" w:hAnsiTheme="minorHAnsi" w:cstheme="minorHAnsi"/>
                <w:b/>
              </w:rPr>
            </w:pPr>
            <w:r w:rsidRPr="005E2CB9">
              <w:rPr>
                <w:rFonts w:ascii="Calibri" w:hAnsi="Calibri" w:cs="Calibri"/>
                <w:b/>
              </w:rPr>
              <w:t>Abt.:</w:t>
            </w:r>
            <w:r w:rsidRPr="005E2CB9">
              <w:rPr>
                <w:rFonts w:ascii="Calibri" w:hAnsi="Calibri" w:cs="Calibri"/>
                <w:b/>
              </w:rPr>
              <w:tab/>
            </w:r>
            <w:r w:rsidR="0020453A">
              <w:rPr>
                <w:rFonts w:ascii="Calibri" w:hAnsi="Calibri" w:cs="Calibri"/>
              </w:rPr>
              <w:t>siehe SAP</w:t>
            </w:r>
          </w:p>
        </w:tc>
      </w:tr>
      <w:tr w:rsidR="00725867" w:rsidRPr="000358C2" w14:paraId="37D6DD73" w14:textId="77777777" w:rsidTr="00666529">
        <w:trPr>
          <w:trHeight w:val="346"/>
        </w:trPr>
        <w:tc>
          <w:tcPr>
            <w:tcW w:w="504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5A393" w14:textId="6C6613B8" w:rsidR="00725867" w:rsidRPr="000358C2" w:rsidRDefault="00725867" w:rsidP="00725867">
            <w:pPr>
              <w:tabs>
                <w:tab w:val="left" w:pos="4820"/>
              </w:tabs>
              <w:rPr>
                <w:rFonts w:asciiTheme="minorHAnsi" w:hAnsiTheme="minorHAnsi" w:cstheme="minorHAnsi"/>
                <w:b/>
              </w:rPr>
            </w:pPr>
            <w:r w:rsidRPr="005E2CB9">
              <w:rPr>
                <w:rFonts w:ascii="Calibri" w:hAnsi="Calibri" w:cs="Calibri"/>
                <w:b/>
              </w:rPr>
              <w:t>Datum und Unterschrift:</w:t>
            </w:r>
          </w:p>
        </w:tc>
        <w:tc>
          <w:tcPr>
            <w:tcW w:w="5300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9E10057" w14:textId="0AD7F6F6" w:rsidR="00725867" w:rsidRPr="000358C2" w:rsidRDefault="00725867" w:rsidP="00725867">
            <w:pPr>
              <w:rPr>
                <w:rFonts w:asciiTheme="minorHAnsi" w:hAnsiTheme="minorHAnsi" w:cstheme="minorHAnsi"/>
                <w:b/>
              </w:rPr>
            </w:pPr>
            <w:r w:rsidRPr="005E2CB9">
              <w:rPr>
                <w:rFonts w:ascii="Calibri" w:hAnsi="Calibri" w:cs="Calibri"/>
                <w:b/>
              </w:rPr>
              <w:t>Datum und Unterschrift:</w:t>
            </w:r>
          </w:p>
        </w:tc>
      </w:tr>
    </w:tbl>
    <w:p w14:paraId="48FA686F" w14:textId="77777777" w:rsidR="00F81FC4" w:rsidRDefault="00F81FC4"/>
    <w:p w14:paraId="46BB436F" w14:textId="77777777" w:rsidR="000F6AAC" w:rsidRDefault="000F6AAC"/>
    <w:p w14:paraId="57BA1CDA" w14:textId="77777777" w:rsidR="000F6AAC" w:rsidRDefault="000F6AAC"/>
    <w:sdt>
      <w:sdtPr>
        <w:alias w:val="SensorPlot"/>
        <w:tag w:val="SensorPlot"/>
        <w:id w:val="-1130623854"/>
        <w:showingPlcHdr/>
        <w:picture/>
      </w:sdtPr>
      <w:sdtEndPr/>
      <w:sdtContent>
        <w:p w14:paraId="6B4EF357" w14:textId="4847FB73" w:rsidR="000F6AAC" w:rsidRDefault="000F6AAC">
          <w:r>
            <w:rPr>
              <w:noProof/>
            </w:rPr>
            <w:drawing>
              <wp:inline distT="0" distB="0" distL="0" distR="0" wp14:anchorId="0039A363" wp14:editId="37E96A33">
                <wp:extent cx="5986780" cy="5986780"/>
                <wp:effectExtent l="0" t="0" r="0" b="0"/>
                <wp:docPr id="1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6780" cy="598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0F6AAC">
      <w:headerReference w:type="even" r:id="rId12"/>
      <w:headerReference w:type="default" r:id="rId13"/>
      <w:footerReference w:type="default" r:id="rId14"/>
      <w:pgSz w:w="11907" w:h="16840"/>
      <w:pgMar w:top="1249" w:right="1304" w:bottom="1135" w:left="1304" w:header="720" w:footer="720" w:gutter="0"/>
      <w:paperSrc w:first="1" w:other="1"/>
      <w:cols w:space="6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842F7" w14:textId="77777777" w:rsidR="00A563D2" w:rsidRDefault="00A563D2">
      <w:r>
        <w:separator/>
      </w:r>
    </w:p>
  </w:endnote>
  <w:endnote w:type="continuationSeparator" w:id="0">
    <w:p w14:paraId="154FFF7D" w14:textId="77777777" w:rsidR="00A563D2" w:rsidRDefault="00A563D2">
      <w:r>
        <w:continuationSeparator/>
      </w:r>
    </w:p>
  </w:endnote>
  <w:endnote w:type="continuationNotice" w:id="1">
    <w:p w14:paraId="2CFCF7C2" w14:textId="77777777" w:rsidR="00A563D2" w:rsidRDefault="00A563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349" w:type="dxa"/>
      <w:tblInd w:w="-318" w:type="dxa"/>
      <w:tblLayout w:type="fixed"/>
      <w:tblLook w:val="01E0" w:firstRow="1" w:lastRow="1" w:firstColumn="1" w:lastColumn="1" w:noHBand="0" w:noVBand="0"/>
    </w:tblPr>
    <w:tblGrid>
      <w:gridCol w:w="4679"/>
      <w:gridCol w:w="709"/>
      <w:gridCol w:w="708"/>
      <w:gridCol w:w="993"/>
      <w:gridCol w:w="3260"/>
    </w:tblGrid>
    <w:tr w:rsidR="00F81FC4" w:rsidRPr="000358C2" w14:paraId="0935F07B" w14:textId="77777777">
      <w:tc>
        <w:tcPr>
          <w:tcW w:w="4679" w:type="dxa"/>
        </w:tcPr>
        <w:p w14:paraId="239A3AFC" w14:textId="7563C0E0" w:rsidR="00F81FC4" w:rsidRPr="002805AC" w:rsidRDefault="000A624A">
          <w:pPr>
            <w:pStyle w:val="Kopfzeile"/>
            <w:tabs>
              <w:tab w:val="clear" w:pos="9072"/>
              <w:tab w:val="right" w:pos="-2943"/>
              <w:tab w:val="left" w:pos="460"/>
              <w:tab w:val="left" w:pos="1169"/>
              <w:tab w:val="left" w:pos="1594"/>
              <w:tab w:val="right" w:pos="9214"/>
            </w:tabs>
            <w:rPr>
              <w:rFonts w:asciiTheme="minorHAnsi" w:hAnsiTheme="minorHAnsi" w:cstheme="minorHAnsi"/>
              <w:b/>
              <w:lang w:val="en-US"/>
            </w:rPr>
          </w:pPr>
          <w:r w:rsidRPr="002805AC">
            <w:rPr>
              <w:rFonts w:asciiTheme="minorHAnsi" w:hAnsiTheme="minorHAnsi" w:cstheme="minorHAnsi"/>
              <w:sz w:val="16"/>
              <w:szCs w:val="16"/>
            </w:rPr>
            <w:t>Dokument</w:t>
          </w:r>
          <w:r w:rsidRPr="002805AC">
            <w:rPr>
              <w:rFonts w:asciiTheme="minorHAnsi" w:hAnsiTheme="minorHAnsi" w:cstheme="minorHAnsi"/>
              <w:sz w:val="16"/>
              <w:szCs w:val="16"/>
            </w:rPr>
            <w:br/>
          </w:r>
          <w:sdt>
            <w:sdtPr>
              <w:rPr>
                <w:rFonts w:asciiTheme="minorHAnsi" w:hAnsiTheme="minorHAnsi" w:cstheme="minorHAnsi"/>
                <w:lang w:val="en-US"/>
              </w:rPr>
              <w:alias w:val="Dokument"/>
              <w:tag w:val="Dokument"/>
              <w:id w:val="2115087239"/>
              <w:placeholder>
                <w:docPart w:val="449EF886B1A04C1F8DF413709B959974"/>
              </w:placeholder>
              <w:showingPlcHdr/>
              <w:text/>
            </w:sdtPr>
            <w:sdtEndPr/>
            <w:sdtContent>
              <w:r w:rsidR="002805AC" w:rsidRPr="00485888">
                <w:rPr>
                  <w:rStyle w:val="Platzhaltertext"/>
                </w:rPr>
                <w:t>Klicken oder tippen Sie hier, um Text einzugeben.</w:t>
              </w:r>
            </w:sdtContent>
          </w:sdt>
          <w:r w:rsidRPr="002805AC">
            <w:rPr>
              <w:rFonts w:asciiTheme="minorHAnsi" w:hAnsiTheme="minorHAnsi" w:cstheme="minorHAnsi"/>
            </w:rPr>
            <w:br/>
            <w:t xml:space="preserve">   </w:t>
          </w:r>
          <w:r w:rsidRPr="002805AC">
            <w:rPr>
              <w:rFonts w:asciiTheme="minorHAnsi" w:hAnsiTheme="minorHAnsi" w:cstheme="minorHAnsi"/>
            </w:rPr>
            <w:br/>
          </w:r>
          <w:r w:rsidRPr="000358C2">
            <w:rPr>
              <w:rFonts w:asciiTheme="minorHAnsi" w:hAnsiTheme="minorHAnsi" w:cstheme="minorHAnsi"/>
              <w:sz w:val="16"/>
              <w:szCs w:val="16"/>
              <w:lang w:val="en-US"/>
            </w:rPr>
            <w:t>(Locations see on top)</w:t>
          </w:r>
        </w:p>
      </w:tc>
      <w:tc>
        <w:tcPr>
          <w:tcW w:w="709" w:type="dxa"/>
        </w:tcPr>
        <w:p w14:paraId="6ED59BD4" w14:textId="77777777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jc w:val="center"/>
            <w:rPr>
              <w:rFonts w:asciiTheme="minorHAnsi" w:hAnsiTheme="minorHAnsi" w:cstheme="minorHAnsi"/>
            </w:rPr>
          </w:pPr>
          <w:r w:rsidRPr="000358C2">
            <w:rPr>
              <w:rFonts w:asciiTheme="minorHAnsi" w:hAnsiTheme="minorHAnsi" w:cstheme="minorHAnsi"/>
            </w:rPr>
            <w:t>Art</w:t>
          </w:r>
        </w:p>
        <w:p w14:paraId="13C7FC65" w14:textId="77777777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jc w:val="center"/>
            <w:rPr>
              <w:rFonts w:asciiTheme="minorHAnsi" w:hAnsiTheme="minorHAnsi" w:cstheme="minorHAnsi"/>
              <w:b/>
            </w:rPr>
          </w:pPr>
          <w:r w:rsidRPr="000358C2">
            <w:rPr>
              <w:rFonts w:asciiTheme="minorHAnsi" w:hAnsiTheme="minorHAnsi" w:cstheme="minorHAnsi"/>
              <w:b/>
            </w:rPr>
            <w:t>ASD</w:t>
          </w:r>
        </w:p>
      </w:tc>
      <w:tc>
        <w:tcPr>
          <w:tcW w:w="708" w:type="dxa"/>
        </w:tcPr>
        <w:p w14:paraId="7A2A6337" w14:textId="77777777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jc w:val="center"/>
            <w:rPr>
              <w:rFonts w:asciiTheme="minorHAnsi" w:hAnsiTheme="minorHAnsi" w:cstheme="minorHAnsi"/>
            </w:rPr>
          </w:pPr>
          <w:r w:rsidRPr="000358C2">
            <w:rPr>
              <w:rFonts w:asciiTheme="minorHAnsi" w:hAnsiTheme="minorHAnsi" w:cstheme="minorHAnsi"/>
            </w:rPr>
            <w:t>Teil</w:t>
          </w:r>
        </w:p>
        <w:p w14:paraId="472D1B7B" w14:textId="1E8E9FC2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jc w:val="center"/>
            <w:rPr>
              <w:rFonts w:asciiTheme="minorHAnsi" w:hAnsiTheme="minorHAnsi" w:cstheme="minorHAnsi"/>
            </w:rPr>
          </w:pPr>
          <w:r w:rsidRPr="000358C2">
            <w:rPr>
              <w:rFonts w:asciiTheme="minorHAnsi" w:hAnsiTheme="minorHAnsi" w:cstheme="minorHAnsi"/>
              <w:lang w:val="en-US"/>
            </w:rPr>
            <w:fldChar w:fldCharType="begin"/>
          </w:r>
          <w:r w:rsidRPr="000358C2">
            <w:rPr>
              <w:rFonts w:asciiTheme="minorHAnsi" w:hAnsiTheme="minorHAnsi" w:cstheme="minorHAnsi"/>
              <w:lang w:val="en-US"/>
            </w:rPr>
            <w:instrText xml:space="preserve"> REF PART \h  \* MERGEFORMAT </w:instrText>
          </w:r>
          <w:r w:rsidRPr="000358C2">
            <w:rPr>
              <w:rFonts w:asciiTheme="minorHAnsi" w:hAnsiTheme="minorHAnsi" w:cstheme="minorHAnsi"/>
              <w:lang w:val="en-US"/>
            </w:rPr>
          </w:r>
          <w:r w:rsidRPr="000358C2">
            <w:rPr>
              <w:rFonts w:asciiTheme="minorHAnsi" w:hAnsiTheme="minorHAnsi" w:cstheme="minorHAnsi"/>
              <w:lang w:val="en-US"/>
            </w:rPr>
            <w:fldChar w:fldCharType="separate"/>
          </w:r>
          <w:r w:rsidR="008D7EF3" w:rsidRPr="008D7EF3">
            <w:rPr>
              <w:rFonts w:asciiTheme="minorHAnsi" w:hAnsiTheme="minorHAnsi" w:cstheme="minorHAnsi"/>
              <w:noProof/>
              <w:lang w:val="en-US"/>
            </w:rPr>
            <w:t>D00</w:t>
          </w:r>
          <w:r w:rsidRPr="000358C2">
            <w:rPr>
              <w:rFonts w:asciiTheme="minorHAnsi" w:hAnsiTheme="minorHAnsi" w:cstheme="minorHAnsi"/>
              <w:lang w:val="en-US"/>
            </w:rPr>
            <w:fldChar w:fldCharType="end"/>
          </w:r>
        </w:p>
      </w:tc>
      <w:tc>
        <w:tcPr>
          <w:tcW w:w="993" w:type="dxa"/>
        </w:tcPr>
        <w:p w14:paraId="28842A1B" w14:textId="77777777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rPr>
              <w:rFonts w:asciiTheme="minorHAnsi" w:hAnsiTheme="minorHAnsi" w:cstheme="minorHAnsi"/>
            </w:rPr>
          </w:pPr>
          <w:r w:rsidRPr="000358C2">
            <w:rPr>
              <w:rFonts w:asciiTheme="minorHAnsi" w:hAnsiTheme="minorHAnsi" w:cstheme="minorHAnsi"/>
            </w:rPr>
            <w:t>Version</w:t>
          </w:r>
        </w:p>
        <w:p w14:paraId="71502147" w14:textId="77777777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rPr>
              <w:rFonts w:asciiTheme="minorHAnsi" w:hAnsiTheme="minorHAnsi" w:cstheme="minorHAnsi"/>
            </w:rPr>
          </w:pPr>
          <w:r w:rsidRPr="000358C2">
            <w:rPr>
              <w:rFonts w:asciiTheme="minorHAnsi" w:hAnsiTheme="minorHAnsi" w:cstheme="minorHAnsi"/>
            </w:rPr>
            <w:t>00</w:t>
          </w:r>
        </w:p>
      </w:tc>
      <w:tc>
        <w:tcPr>
          <w:tcW w:w="3260" w:type="dxa"/>
        </w:tcPr>
        <w:p w14:paraId="2A1987F9" w14:textId="77777777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rPr>
              <w:rFonts w:asciiTheme="minorHAnsi" w:hAnsiTheme="minorHAnsi" w:cstheme="minorHAnsi"/>
            </w:rPr>
          </w:pPr>
          <w:r w:rsidRPr="000358C2">
            <w:rPr>
              <w:rFonts w:asciiTheme="minorHAnsi" w:hAnsiTheme="minorHAnsi" w:cstheme="minorHAnsi"/>
            </w:rPr>
            <w:t>Beschreibung</w:t>
          </w:r>
        </w:p>
        <w:p w14:paraId="30821394" w14:textId="77777777" w:rsidR="00F81FC4" w:rsidRPr="000358C2" w:rsidRDefault="000A624A">
          <w:pPr>
            <w:pStyle w:val="Kopfzeile"/>
            <w:tabs>
              <w:tab w:val="clear" w:pos="9072"/>
              <w:tab w:val="right" w:pos="9214"/>
            </w:tabs>
            <w:rPr>
              <w:rFonts w:asciiTheme="minorHAnsi" w:hAnsiTheme="minorHAnsi" w:cstheme="minorHAnsi"/>
            </w:rPr>
          </w:pPr>
          <w:r w:rsidRPr="000358C2">
            <w:rPr>
              <w:rFonts w:asciiTheme="minorHAnsi" w:hAnsiTheme="minorHAnsi" w:cstheme="minorHAnsi"/>
              <w:b/>
            </w:rPr>
            <w:t>CAPA Umgebungsbedingung/ Versorgungsmedium</w:t>
          </w:r>
        </w:p>
      </w:tc>
    </w:tr>
  </w:tbl>
  <w:p w14:paraId="75575EBF" w14:textId="71EA8AD7" w:rsidR="00F81FC4" w:rsidRPr="006E06D1" w:rsidRDefault="000A624A">
    <w:pPr>
      <w:tabs>
        <w:tab w:val="center" w:pos="4962"/>
        <w:tab w:val="right" w:pos="9923"/>
        <w:tab w:val="right" w:pos="14884"/>
      </w:tabs>
      <w:rPr>
        <w:rFonts w:asciiTheme="minorHAnsi" w:hAnsiTheme="minorHAnsi" w:cstheme="minorHAnsi"/>
        <w:sz w:val="18"/>
        <w:szCs w:val="18"/>
      </w:rPr>
    </w:pPr>
    <w:r>
      <w:br/>
    </w:r>
    <w:r w:rsidRPr="006E06D1">
      <w:rPr>
        <w:rFonts w:asciiTheme="minorHAnsi" w:hAnsiTheme="minorHAnsi" w:cstheme="minorHAnsi"/>
        <w:color w:val="000000"/>
        <w:sz w:val="18"/>
        <w:szCs w:val="18"/>
      </w:rPr>
      <w:t>10304904_TP_011_T1 AND D00 0</w:t>
    </w:r>
    <w:r w:rsidR="00E56143" w:rsidRPr="006E06D1">
      <w:rPr>
        <w:rFonts w:asciiTheme="minorHAnsi" w:hAnsiTheme="minorHAnsi" w:cstheme="minorHAnsi"/>
        <w:color w:val="000000"/>
        <w:sz w:val="18"/>
        <w:szCs w:val="18"/>
      </w:rPr>
      <w:t>4</w:t>
    </w:r>
    <w:r w:rsidRPr="006E06D1">
      <w:rPr>
        <w:rFonts w:asciiTheme="minorHAnsi" w:hAnsiTheme="minorHAnsi" w:cstheme="minorHAnsi"/>
        <w:snapToGrid w:val="0"/>
        <w:sz w:val="18"/>
        <w:szCs w:val="18"/>
      </w:rPr>
      <w:tab/>
      <w:t>Gültig ab / Valid from: July 1st, 20</w:t>
    </w:r>
    <w:r w:rsidR="00E56143" w:rsidRPr="006E06D1">
      <w:rPr>
        <w:rFonts w:asciiTheme="minorHAnsi" w:hAnsiTheme="minorHAnsi" w:cstheme="minorHAnsi"/>
        <w:snapToGrid w:val="0"/>
        <w:sz w:val="18"/>
        <w:szCs w:val="18"/>
      </w:rPr>
      <w:t>22</w:t>
    </w:r>
    <w:r w:rsidRPr="006E06D1">
      <w:rPr>
        <w:rFonts w:asciiTheme="minorHAnsi" w:hAnsiTheme="minorHAnsi" w:cstheme="minorHAnsi"/>
        <w:snapToGrid w:val="0"/>
        <w:sz w:val="18"/>
        <w:szCs w:val="18"/>
      </w:rPr>
      <w:tab/>
      <w:t xml:space="preserve">Seite/Page </w:t>
    </w:r>
    <w:r w:rsidRPr="006E06D1">
      <w:rPr>
        <w:rFonts w:asciiTheme="minorHAnsi" w:hAnsiTheme="minorHAnsi" w:cstheme="minorHAnsi"/>
        <w:snapToGrid w:val="0"/>
        <w:sz w:val="18"/>
        <w:szCs w:val="18"/>
      </w:rPr>
      <w:fldChar w:fldCharType="begin"/>
    </w:r>
    <w:r w:rsidRPr="006E06D1">
      <w:rPr>
        <w:rFonts w:asciiTheme="minorHAnsi" w:hAnsiTheme="minorHAnsi" w:cstheme="minorHAnsi"/>
        <w:snapToGrid w:val="0"/>
        <w:sz w:val="18"/>
        <w:szCs w:val="18"/>
      </w:rPr>
      <w:instrText xml:space="preserve"> PAGE </w:instrText>
    </w:r>
    <w:r w:rsidRPr="006E06D1">
      <w:rPr>
        <w:rFonts w:asciiTheme="minorHAnsi" w:hAnsiTheme="minorHAnsi" w:cstheme="minorHAnsi"/>
        <w:snapToGrid w:val="0"/>
        <w:sz w:val="18"/>
        <w:szCs w:val="18"/>
      </w:rPr>
      <w:fldChar w:fldCharType="separate"/>
    </w:r>
    <w:r w:rsidRPr="006E06D1">
      <w:rPr>
        <w:rFonts w:asciiTheme="minorHAnsi" w:hAnsiTheme="minorHAnsi" w:cstheme="minorHAnsi"/>
        <w:noProof/>
        <w:snapToGrid w:val="0"/>
        <w:sz w:val="18"/>
        <w:szCs w:val="18"/>
      </w:rPr>
      <w:t>1</w:t>
    </w:r>
    <w:r w:rsidRPr="006E06D1">
      <w:rPr>
        <w:rFonts w:asciiTheme="minorHAnsi" w:hAnsiTheme="minorHAnsi" w:cstheme="minorHAnsi"/>
        <w:snapToGrid w:val="0"/>
        <w:sz w:val="18"/>
        <w:szCs w:val="18"/>
      </w:rPr>
      <w:fldChar w:fldCharType="end"/>
    </w:r>
    <w:r w:rsidRPr="006E06D1">
      <w:rPr>
        <w:rFonts w:asciiTheme="minorHAnsi" w:hAnsiTheme="minorHAnsi" w:cstheme="minorHAnsi"/>
        <w:snapToGrid w:val="0"/>
        <w:sz w:val="18"/>
        <w:szCs w:val="18"/>
      </w:rPr>
      <w:t xml:space="preserve"> von/of </w:t>
    </w:r>
    <w:r w:rsidRPr="006E06D1">
      <w:rPr>
        <w:rFonts w:asciiTheme="minorHAnsi" w:hAnsiTheme="minorHAnsi" w:cstheme="minorHAnsi"/>
        <w:snapToGrid w:val="0"/>
        <w:sz w:val="18"/>
        <w:szCs w:val="18"/>
      </w:rPr>
      <w:fldChar w:fldCharType="begin"/>
    </w:r>
    <w:r w:rsidRPr="006E06D1">
      <w:rPr>
        <w:rFonts w:asciiTheme="minorHAnsi" w:hAnsiTheme="minorHAnsi" w:cstheme="minorHAnsi"/>
        <w:snapToGrid w:val="0"/>
        <w:sz w:val="18"/>
        <w:szCs w:val="18"/>
      </w:rPr>
      <w:instrText xml:space="preserve"> NUMPAGES </w:instrText>
    </w:r>
    <w:r w:rsidRPr="006E06D1">
      <w:rPr>
        <w:rFonts w:asciiTheme="minorHAnsi" w:hAnsiTheme="minorHAnsi" w:cstheme="minorHAnsi"/>
        <w:snapToGrid w:val="0"/>
        <w:sz w:val="18"/>
        <w:szCs w:val="18"/>
      </w:rPr>
      <w:fldChar w:fldCharType="separate"/>
    </w:r>
    <w:r w:rsidRPr="006E06D1">
      <w:rPr>
        <w:rFonts w:asciiTheme="minorHAnsi" w:hAnsiTheme="minorHAnsi" w:cstheme="minorHAnsi"/>
        <w:noProof/>
        <w:snapToGrid w:val="0"/>
        <w:sz w:val="18"/>
        <w:szCs w:val="18"/>
      </w:rPr>
      <w:t>2</w:t>
    </w:r>
    <w:r w:rsidRPr="006E06D1">
      <w:rPr>
        <w:rFonts w:asciiTheme="minorHAnsi" w:hAnsiTheme="minorHAnsi" w:cstheme="minorHAnsi"/>
        <w:snapToGrid w:val="0"/>
        <w:sz w:val="18"/>
        <w:szCs w:val="18"/>
      </w:rPr>
      <w:fldChar w:fldCharType="end"/>
    </w:r>
  </w:p>
  <w:p w14:paraId="33DAAAD7" w14:textId="77777777" w:rsidR="00F81FC4" w:rsidRPr="006E06D1" w:rsidRDefault="00F81FC4">
    <w:pPr>
      <w:pStyle w:val="Kopfzeile"/>
      <w:tabs>
        <w:tab w:val="clear" w:pos="9072"/>
        <w:tab w:val="right" w:pos="9214"/>
      </w:tabs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915C" w14:textId="77777777" w:rsidR="00A563D2" w:rsidRDefault="00A563D2">
      <w:r>
        <w:separator/>
      </w:r>
    </w:p>
  </w:footnote>
  <w:footnote w:type="continuationSeparator" w:id="0">
    <w:p w14:paraId="7E8920D4" w14:textId="77777777" w:rsidR="00A563D2" w:rsidRDefault="00A563D2">
      <w:r>
        <w:continuationSeparator/>
      </w:r>
    </w:p>
  </w:footnote>
  <w:footnote w:type="continuationNotice" w:id="1">
    <w:p w14:paraId="1781B444" w14:textId="77777777" w:rsidR="00A563D2" w:rsidRDefault="00A563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A8D8" w14:textId="77777777" w:rsidR="00F81FC4" w:rsidRDefault="000A624A">
    <w:pPr>
      <w:pStyle w:val="Kopfzeile"/>
      <w:tabs>
        <w:tab w:val="clear" w:pos="9072"/>
      </w:tabs>
      <w:rPr>
        <w:rFonts w:ascii="Helvetica" w:hAnsi="Helvetica"/>
      </w:rPr>
    </w:pPr>
    <w:r>
      <w:rPr>
        <w:rFonts w:ascii="Helvetica" w:hAnsi="Helvetica"/>
      </w:rPr>
      <w:t>Anlage 1 zur RV-QR 4.11/02 gültig ab 01.08.1996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395"/>
      <w:gridCol w:w="4961"/>
    </w:tblGrid>
    <w:tr w:rsidR="00A9463D" w14:paraId="1ACA28EB" w14:textId="77777777">
      <w:trPr>
        <w:trHeight w:hRule="exact" w:val="841"/>
      </w:trPr>
      <w:tc>
        <w:tcPr>
          <w:tcW w:w="439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42D370F" w14:textId="77777777" w:rsidR="00A9463D" w:rsidRPr="00B35A02" w:rsidRDefault="00A9463D" w:rsidP="00A9463D">
          <w:pPr>
            <w:ind w:right="-71"/>
            <w:rPr>
              <w:rFonts w:asciiTheme="minorHAnsi" w:hAnsiTheme="minorHAnsi"/>
              <w:b/>
              <w:bCs/>
              <w:szCs w:val="22"/>
              <w:highlight w:val="yellow"/>
            </w:rPr>
          </w:pPr>
        </w:p>
        <w:p w14:paraId="45A60B5F" w14:textId="77777777" w:rsidR="00A9463D" w:rsidRPr="00B35A02" w:rsidRDefault="00A9463D" w:rsidP="00A9463D">
          <w:pPr>
            <w:ind w:right="-71"/>
            <w:rPr>
              <w:rFonts w:asciiTheme="minorHAnsi" w:hAnsiTheme="minorHAnsi"/>
              <w:b/>
              <w:bCs/>
              <w:szCs w:val="22"/>
              <w:highlight w:val="yellow"/>
            </w:rPr>
          </w:pPr>
        </w:p>
        <w:p w14:paraId="0E0F1BF3" w14:textId="77777777" w:rsidR="00A9463D" w:rsidRPr="00B35A02" w:rsidRDefault="00A9463D" w:rsidP="00A9463D">
          <w:pPr>
            <w:ind w:right="-71"/>
            <w:rPr>
              <w:rFonts w:ascii="SimSun" w:hAnsi="SimSun"/>
              <w:highlight w:val="yellow"/>
            </w:rPr>
          </w:pPr>
          <w:r w:rsidRPr="00205C6F">
            <w:rPr>
              <w:rFonts w:asciiTheme="minorHAnsi" w:hAnsiTheme="minorHAnsi"/>
              <w:b/>
              <w:bCs/>
              <w:szCs w:val="22"/>
            </w:rPr>
            <w:t>Technology Centers</w:t>
          </w:r>
        </w:p>
      </w:tc>
      <w:tc>
        <w:tcPr>
          <w:tcW w:w="4961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4AFE3FC" w14:textId="77777777" w:rsidR="00A9463D" w:rsidRPr="00B35A02" w:rsidRDefault="00A9463D" w:rsidP="00A9463D">
          <w:pPr>
            <w:ind w:right="-71"/>
            <w:jc w:val="right"/>
            <w:rPr>
              <w:rFonts w:ascii="SimSun" w:hAnsi="SimSun"/>
              <w:highlight w:val="yellow"/>
            </w:rPr>
          </w:pPr>
          <w:r w:rsidRPr="00B35A02">
            <w:rPr>
              <w:rFonts w:ascii="SimSun" w:hAnsi="SimSun"/>
              <w:noProof/>
              <w:highlight w:val="yellow"/>
              <w:lang w:eastAsia="de-DE"/>
            </w:rPr>
            <w:drawing>
              <wp:inline distT="0" distB="0" distL="0" distR="0" wp14:anchorId="76670AF1" wp14:editId="6A1BA9A6">
                <wp:extent cx="1872000" cy="439320"/>
                <wp:effectExtent l="0" t="0" r="0" b="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439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8908846" w14:textId="77777777" w:rsidR="00A9463D" w:rsidRDefault="00A9463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613FE8"/>
    <w:multiLevelType w:val="hybridMultilevel"/>
    <w:tmpl w:val="BFB05806"/>
    <w:lvl w:ilvl="0" w:tplc="6DCA49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76756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499" w:hanging="283"/>
        </w:pPr>
        <w:rPr>
          <w:rFonts w:ascii="Symbol" w:hAnsi="Symbol" w:hint="default"/>
        </w:rPr>
      </w:lvl>
    </w:lvlOverride>
  </w:num>
  <w:num w:numId="2" w16cid:durableId="163879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C4"/>
    <w:rsid w:val="00011630"/>
    <w:rsid w:val="00020660"/>
    <w:rsid w:val="00026561"/>
    <w:rsid w:val="00031260"/>
    <w:rsid w:val="000342E5"/>
    <w:rsid w:val="000358C2"/>
    <w:rsid w:val="0004248D"/>
    <w:rsid w:val="00052D3B"/>
    <w:rsid w:val="00056D64"/>
    <w:rsid w:val="00061DBA"/>
    <w:rsid w:val="000649C9"/>
    <w:rsid w:val="0006607C"/>
    <w:rsid w:val="00092CFF"/>
    <w:rsid w:val="00092D48"/>
    <w:rsid w:val="00094A92"/>
    <w:rsid w:val="000A49E0"/>
    <w:rsid w:val="000A624A"/>
    <w:rsid w:val="000A67FA"/>
    <w:rsid w:val="000A6D72"/>
    <w:rsid w:val="000A71D7"/>
    <w:rsid w:val="000B0041"/>
    <w:rsid w:val="000B378C"/>
    <w:rsid w:val="000F6AAC"/>
    <w:rsid w:val="000F6E73"/>
    <w:rsid w:val="000F77B6"/>
    <w:rsid w:val="000F781A"/>
    <w:rsid w:val="0010307C"/>
    <w:rsid w:val="00124E97"/>
    <w:rsid w:val="00124EE8"/>
    <w:rsid w:val="001418C2"/>
    <w:rsid w:val="00145CD4"/>
    <w:rsid w:val="00147110"/>
    <w:rsid w:val="001546E9"/>
    <w:rsid w:val="00167CDF"/>
    <w:rsid w:val="00170152"/>
    <w:rsid w:val="00184495"/>
    <w:rsid w:val="0019445C"/>
    <w:rsid w:val="001A0F94"/>
    <w:rsid w:val="001B4C17"/>
    <w:rsid w:val="001B60D6"/>
    <w:rsid w:val="001C47D5"/>
    <w:rsid w:val="001C7840"/>
    <w:rsid w:val="001C7D8A"/>
    <w:rsid w:val="001F6E95"/>
    <w:rsid w:val="00200A3E"/>
    <w:rsid w:val="0020453A"/>
    <w:rsid w:val="00205C6F"/>
    <w:rsid w:val="00206745"/>
    <w:rsid w:val="002067E2"/>
    <w:rsid w:val="00216858"/>
    <w:rsid w:val="00230547"/>
    <w:rsid w:val="00231122"/>
    <w:rsid w:val="002312B2"/>
    <w:rsid w:val="00232D7D"/>
    <w:rsid w:val="002358CC"/>
    <w:rsid w:val="0025341A"/>
    <w:rsid w:val="00260A75"/>
    <w:rsid w:val="002755D1"/>
    <w:rsid w:val="00275D45"/>
    <w:rsid w:val="00277D11"/>
    <w:rsid w:val="002805AC"/>
    <w:rsid w:val="00291715"/>
    <w:rsid w:val="00292FB3"/>
    <w:rsid w:val="002A1C0A"/>
    <w:rsid w:val="002A4A41"/>
    <w:rsid w:val="002C1321"/>
    <w:rsid w:val="002F171C"/>
    <w:rsid w:val="002F19FB"/>
    <w:rsid w:val="00304ABD"/>
    <w:rsid w:val="00310EA0"/>
    <w:rsid w:val="00340D30"/>
    <w:rsid w:val="00342448"/>
    <w:rsid w:val="00343933"/>
    <w:rsid w:val="00350E27"/>
    <w:rsid w:val="00367B2C"/>
    <w:rsid w:val="00383120"/>
    <w:rsid w:val="00396D4B"/>
    <w:rsid w:val="003A17A8"/>
    <w:rsid w:val="003A49AD"/>
    <w:rsid w:val="003C35A4"/>
    <w:rsid w:val="003C4225"/>
    <w:rsid w:val="003C5478"/>
    <w:rsid w:val="003E7A11"/>
    <w:rsid w:val="003E7D4A"/>
    <w:rsid w:val="003F472E"/>
    <w:rsid w:val="004074BE"/>
    <w:rsid w:val="00411703"/>
    <w:rsid w:val="00423456"/>
    <w:rsid w:val="004260E3"/>
    <w:rsid w:val="004918AE"/>
    <w:rsid w:val="00496122"/>
    <w:rsid w:val="004B7A26"/>
    <w:rsid w:val="004C0A18"/>
    <w:rsid w:val="004F300C"/>
    <w:rsid w:val="00503BA3"/>
    <w:rsid w:val="00512C33"/>
    <w:rsid w:val="00517F24"/>
    <w:rsid w:val="00520EE6"/>
    <w:rsid w:val="005413B1"/>
    <w:rsid w:val="0054200B"/>
    <w:rsid w:val="005549E5"/>
    <w:rsid w:val="005A35BB"/>
    <w:rsid w:val="005B6E0A"/>
    <w:rsid w:val="005B6E46"/>
    <w:rsid w:val="005C29E9"/>
    <w:rsid w:val="005C52E6"/>
    <w:rsid w:val="005F2381"/>
    <w:rsid w:val="00600760"/>
    <w:rsid w:val="00603048"/>
    <w:rsid w:val="006444A5"/>
    <w:rsid w:val="00653E34"/>
    <w:rsid w:val="006617AD"/>
    <w:rsid w:val="00666529"/>
    <w:rsid w:val="00675EBA"/>
    <w:rsid w:val="00676A44"/>
    <w:rsid w:val="00677043"/>
    <w:rsid w:val="00687FC0"/>
    <w:rsid w:val="006920AE"/>
    <w:rsid w:val="006A3C84"/>
    <w:rsid w:val="006C4B83"/>
    <w:rsid w:val="006E06D1"/>
    <w:rsid w:val="006E24E1"/>
    <w:rsid w:val="006E7845"/>
    <w:rsid w:val="007018D6"/>
    <w:rsid w:val="00704F85"/>
    <w:rsid w:val="00711B27"/>
    <w:rsid w:val="0071677E"/>
    <w:rsid w:val="00725867"/>
    <w:rsid w:val="007261EB"/>
    <w:rsid w:val="0074387B"/>
    <w:rsid w:val="0078305E"/>
    <w:rsid w:val="00787ED9"/>
    <w:rsid w:val="00797203"/>
    <w:rsid w:val="007A1C61"/>
    <w:rsid w:val="007B54DB"/>
    <w:rsid w:val="007F20FD"/>
    <w:rsid w:val="007F65DF"/>
    <w:rsid w:val="00817A0E"/>
    <w:rsid w:val="00826336"/>
    <w:rsid w:val="008379A3"/>
    <w:rsid w:val="00837F07"/>
    <w:rsid w:val="008518AC"/>
    <w:rsid w:val="00856B59"/>
    <w:rsid w:val="008577A2"/>
    <w:rsid w:val="008824DD"/>
    <w:rsid w:val="00883EAB"/>
    <w:rsid w:val="0089296C"/>
    <w:rsid w:val="008A0A50"/>
    <w:rsid w:val="008A2D5C"/>
    <w:rsid w:val="008A41E8"/>
    <w:rsid w:val="008B3E3E"/>
    <w:rsid w:val="008B4EA3"/>
    <w:rsid w:val="008B55F4"/>
    <w:rsid w:val="008D2674"/>
    <w:rsid w:val="008D4B01"/>
    <w:rsid w:val="008D7EF3"/>
    <w:rsid w:val="008E5569"/>
    <w:rsid w:val="008E7A43"/>
    <w:rsid w:val="008F3BD9"/>
    <w:rsid w:val="009019AC"/>
    <w:rsid w:val="00913616"/>
    <w:rsid w:val="009143AA"/>
    <w:rsid w:val="00941C4D"/>
    <w:rsid w:val="00970FD5"/>
    <w:rsid w:val="00980AA4"/>
    <w:rsid w:val="009A3721"/>
    <w:rsid w:val="009B2727"/>
    <w:rsid w:val="009C58D0"/>
    <w:rsid w:val="009F5C3F"/>
    <w:rsid w:val="00A000D9"/>
    <w:rsid w:val="00A218A3"/>
    <w:rsid w:val="00A33684"/>
    <w:rsid w:val="00A46021"/>
    <w:rsid w:val="00A556E2"/>
    <w:rsid w:val="00A563D2"/>
    <w:rsid w:val="00A64706"/>
    <w:rsid w:val="00A72594"/>
    <w:rsid w:val="00A83DB2"/>
    <w:rsid w:val="00A93845"/>
    <w:rsid w:val="00A9463D"/>
    <w:rsid w:val="00A96554"/>
    <w:rsid w:val="00AD59F6"/>
    <w:rsid w:val="00AE7261"/>
    <w:rsid w:val="00B037EC"/>
    <w:rsid w:val="00B139BC"/>
    <w:rsid w:val="00B140BF"/>
    <w:rsid w:val="00B35A02"/>
    <w:rsid w:val="00B43537"/>
    <w:rsid w:val="00B45BDA"/>
    <w:rsid w:val="00B51637"/>
    <w:rsid w:val="00B55325"/>
    <w:rsid w:val="00B95711"/>
    <w:rsid w:val="00BA65FF"/>
    <w:rsid w:val="00BD20E0"/>
    <w:rsid w:val="00BD4388"/>
    <w:rsid w:val="00BD4B16"/>
    <w:rsid w:val="00BD53B0"/>
    <w:rsid w:val="00BD71A9"/>
    <w:rsid w:val="00BD7398"/>
    <w:rsid w:val="00BE519E"/>
    <w:rsid w:val="00BF1161"/>
    <w:rsid w:val="00C169AF"/>
    <w:rsid w:val="00C24FB6"/>
    <w:rsid w:val="00C25B99"/>
    <w:rsid w:val="00C5034B"/>
    <w:rsid w:val="00C52644"/>
    <w:rsid w:val="00C91605"/>
    <w:rsid w:val="00C93B38"/>
    <w:rsid w:val="00CA7A4F"/>
    <w:rsid w:val="00CC1137"/>
    <w:rsid w:val="00CD5DD8"/>
    <w:rsid w:val="00CE3B8C"/>
    <w:rsid w:val="00D03BBF"/>
    <w:rsid w:val="00D1461C"/>
    <w:rsid w:val="00D16E5B"/>
    <w:rsid w:val="00D24F52"/>
    <w:rsid w:val="00D433D3"/>
    <w:rsid w:val="00D518D2"/>
    <w:rsid w:val="00D56B5F"/>
    <w:rsid w:val="00D77722"/>
    <w:rsid w:val="00D77E58"/>
    <w:rsid w:val="00D83711"/>
    <w:rsid w:val="00D9610C"/>
    <w:rsid w:val="00DA2A43"/>
    <w:rsid w:val="00DB3613"/>
    <w:rsid w:val="00DB60A9"/>
    <w:rsid w:val="00DD1E82"/>
    <w:rsid w:val="00DF4686"/>
    <w:rsid w:val="00DF6180"/>
    <w:rsid w:val="00DF66FE"/>
    <w:rsid w:val="00E06ED6"/>
    <w:rsid w:val="00E14776"/>
    <w:rsid w:val="00E22B23"/>
    <w:rsid w:val="00E4105E"/>
    <w:rsid w:val="00E56143"/>
    <w:rsid w:val="00E70AC1"/>
    <w:rsid w:val="00E83D22"/>
    <w:rsid w:val="00E90FA9"/>
    <w:rsid w:val="00E9777D"/>
    <w:rsid w:val="00EA3EBC"/>
    <w:rsid w:val="00EB3910"/>
    <w:rsid w:val="00EC1755"/>
    <w:rsid w:val="00EC3608"/>
    <w:rsid w:val="00ED0E83"/>
    <w:rsid w:val="00EE2DEC"/>
    <w:rsid w:val="00EE50B9"/>
    <w:rsid w:val="00F17493"/>
    <w:rsid w:val="00F22037"/>
    <w:rsid w:val="00F234F9"/>
    <w:rsid w:val="00F36565"/>
    <w:rsid w:val="00F64910"/>
    <w:rsid w:val="00F70F3F"/>
    <w:rsid w:val="00F81FC4"/>
    <w:rsid w:val="00F90F39"/>
    <w:rsid w:val="00FA56CD"/>
    <w:rsid w:val="00FC0F6A"/>
    <w:rsid w:val="00FC375D"/>
    <w:rsid w:val="00FC37F8"/>
    <w:rsid w:val="00FE60E3"/>
    <w:rsid w:val="00FE6293"/>
    <w:rsid w:val="00FE74EF"/>
    <w:rsid w:val="00FF3301"/>
    <w:rsid w:val="00FF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0A92A9"/>
  <w15:docId w15:val="{1B751563-E3F0-4F24-B8C0-BC48DC8F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customStyle="1" w:styleId="FuzeileZchn">
    <w:name w:val="Fußzeile Zchn"/>
    <w:basedOn w:val="Absatz-Standardschriftart"/>
    <w:link w:val="Fuzeile"/>
    <w:semiHidden/>
    <w:locked/>
    <w:rPr>
      <w:lang w:val="de-DE" w:eastAsia="en-US" w:bidi="ar-SA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semiHidden/>
    <w:unhideWhenUsed/>
    <w:rsid w:val="00231122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231122"/>
  </w:style>
  <w:style w:type="character" w:customStyle="1" w:styleId="KommentartextZchn">
    <w:name w:val="Kommentartext Zchn"/>
    <w:basedOn w:val="Absatz-Standardschriftart"/>
    <w:link w:val="Kommentartext"/>
    <w:semiHidden/>
    <w:rsid w:val="00231122"/>
    <w:rPr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23112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231122"/>
    <w:rPr>
      <w:b/>
      <w:bCs/>
      <w:lang w:val="de-DE"/>
    </w:rPr>
  </w:style>
  <w:style w:type="paragraph" w:styleId="berarbeitung">
    <w:name w:val="Revision"/>
    <w:hidden/>
    <w:uiPriority w:val="99"/>
    <w:semiHidden/>
    <w:rsid w:val="00340D30"/>
    <w:rPr>
      <w:lang w:val="de-DE"/>
    </w:rPr>
  </w:style>
  <w:style w:type="character" w:customStyle="1" w:styleId="ui-provider">
    <w:name w:val="ui-provider"/>
    <w:basedOn w:val="Absatz-Standardschriftart"/>
    <w:rsid w:val="00E06ED6"/>
  </w:style>
  <w:style w:type="character" w:styleId="Platzhaltertext">
    <w:name w:val="Placeholder Text"/>
    <w:basedOn w:val="Absatz-Standardschriftart"/>
    <w:uiPriority w:val="99"/>
    <w:semiHidden/>
    <w:rsid w:val="00980A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RVQ\RVQ_1\RVQ%2012\M&#252;ller\Anlage%201%20zur%20RV-Q4110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D5D071-0DCC-4F9C-B8C6-D1DEF1C85CC2}"/>
      </w:docPartPr>
      <w:docPartBody>
        <w:p w:rsidR="003A4836" w:rsidRDefault="003A4836"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8796A14715C44DDAFE8A9129EDD03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B11E6B-3575-4C87-B005-DE54C7B48394}"/>
      </w:docPartPr>
      <w:docPartBody>
        <w:p w:rsidR="003A4836" w:rsidRDefault="00405D46" w:rsidP="00405D46">
          <w:pPr>
            <w:pStyle w:val="08796A14715C44DDAFE8A9129EDD038A4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32B8D1576EB41C59DBF5CA0C12CB7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544FF5B-9906-4D7D-A8A7-D5D65BA60914}"/>
      </w:docPartPr>
      <w:docPartBody>
        <w:p w:rsidR="00D33891" w:rsidRDefault="00405D46" w:rsidP="00405D46">
          <w:pPr>
            <w:pStyle w:val="A32B8D1576EB41C59DBF5CA0C12CB78B4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1F9F3130C5F491D9422CF0F7EF2DA4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78E7D49-70ED-4453-9AAE-9D9CEFB96EEF}"/>
      </w:docPartPr>
      <w:docPartBody>
        <w:p w:rsidR="00D33891" w:rsidRDefault="00405D46" w:rsidP="00405D46">
          <w:pPr>
            <w:pStyle w:val="51F9F3130C5F491D9422CF0F7EF2DA4B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9CEC4899E3B423681E3B931FEAA8C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A4F1EB-C968-4F35-A013-1BF811B97B1E}"/>
      </w:docPartPr>
      <w:docPartBody>
        <w:p w:rsidR="00D33891" w:rsidRDefault="00405D46" w:rsidP="00405D46">
          <w:pPr>
            <w:pStyle w:val="D9CEC4899E3B423681E3B931FEAA8CCA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BBC3DBAF407464E8DDA2EEFBB06813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F414823-FCF8-44D3-8C82-A84DA3D4C80B}"/>
      </w:docPartPr>
      <w:docPartBody>
        <w:p w:rsidR="00D33891" w:rsidRDefault="00405D46" w:rsidP="00405D46">
          <w:pPr>
            <w:pStyle w:val="0BBC3DBAF407464E8DDA2EEFBB06813B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A4CA24686FA451CB6528A14FFCE80A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C98EB4A-BB0E-4FD8-ACC0-131B723352BB}"/>
      </w:docPartPr>
      <w:docPartBody>
        <w:p w:rsidR="00D33891" w:rsidRDefault="00405D46" w:rsidP="00405D46">
          <w:pPr>
            <w:pStyle w:val="3A4CA24686FA451CB6528A14FFCE80A0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160D462E27C49959AC2F00A0F70E9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0F1685-6C3B-4CE1-AAD6-E47CDA5E5627}"/>
      </w:docPartPr>
      <w:docPartBody>
        <w:p w:rsidR="00D33891" w:rsidRDefault="00405D46" w:rsidP="00405D46">
          <w:pPr>
            <w:pStyle w:val="7160D462E27C49959AC2F00A0F70E9A3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97EDDBFF9C6499A97FF4FADFB3AF0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A9CF7D-D72A-4254-A1BE-E482DAA72F52}"/>
      </w:docPartPr>
      <w:docPartBody>
        <w:p w:rsidR="00D33891" w:rsidRDefault="00405D46" w:rsidP="00405D46">
          <w:pPr>
            <w:pStyle w:val="797EDDBFF9C6499A97FF4FADFB3AF088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BC70731016F45449A9E1B2CED6B9D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1AD2F9-6353-454B-AFF6-F853826EC9B9}"/>
      </w:docPartPr>
      <w:docPartBody>
        <w:p w:rsidR="00D33891" w:rsidRDefault="00405D46" w:rsidP="00405D46">
          <w:pPr>
            <w:pStyle w:val="4BC70731016F45449A9E1B2CED6B9D75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E72BEEAD5C6430A9ADA7DA70F7C49A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D8EA68-A38A-48FF-A96E-D3286A4CCBA3}"/>
      </w:docPartPr>
      <w:docPartBody>
        <w:p w:rsidR="00D33891" w:rsidRDefault="00405D46" w:rsidP="00405D46">
          <w:pPr>
            <w:pStyle w:val="9E72BEEAD5C6430A9ADA7DA70F7C49A9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171E0F6A4F246C4B1409B3DBF8DF6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39A496A-52E2-470C-83D8-E8066C9B938E}"/>
      </w:docPartPr>
      <w:docPartBody>
        <w:p w:rsidR="00D33891" w:rsidRDefault="00405D46" w:rsidP="00405D46">
          <w:pPr>
            <w:pStyle w:val="E171E0F6A4F246C4B1409B3DBF8DF6F5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49EF886B1A04C1F8DF413709B95997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DEEA226-1A2C-4824-A492-1FDB422D82D0}"/>
      </w:docPartPr>
      <w:docPartBody>
        <w:p w:rsidR="00D33891" w:rsidRDefault="00405D46" w:rsidP="00405D46">
          <w:pPr>
            <w:pStyle w:val="449EF886B1A04C1F8DF413709B959974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EEFAAA8132D4F7BACFBB3609A5562E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6F737C3-8E32-4176-8DBE-032AC047AEBC}"/>
      </w:docPartPr>
      <w:docPartBody>
        <w:p w:rsidR="00D33891" w:rsidRDefault="00405D46" w:rsidP="00405D46">
          <w:pPr>
            <w:pStyle w:val="1EEFAAA8132D4F7BACFBB3609A5562E6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A60281339C54EFEB6C99BBBD34A75C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2C18AAB-2688-4419-8571-F59DFBECD885}"/>
      </w:docPartPr>
      <w:docPartBody>
        <w:p w:rsidR="00D33891" w:rsidRDefault="00405D46" w:rsidP="00405D46">
          <w:pPr>
            <w:pStyle w:val="EA60281339C54EFEB6C99BBBD34A75CC2"/>
          </w:pPr>
          <w:r>
            <w:rPr>
              <w:rStyle w:val="Platzhaltertext"/>
            </w:rPr>
            <w:t>Datum</w:t>
          </w:r>
        </w:p>
      </w:docPartBody>
    </w:docPart>
    <w:docPart>
      <w:docPartPr>
        <w:name w:val="84D32E660D3C45CB8B514B64149C837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2B8AE12-1500-43BE-8A15-D622F3411200}"/>
      </w:docPartPr>
      <w:docPartBody>
        <w:p w:rsidR="00D33891" w:rsidRDefault="00405D46" w:rsidP="00405D46">
          <w:pPr>
            <w:pStyle w:val="84D32E660D3C45CB8B514B64149C83712"/>
          </w:pPr>
          <w:r>
            <w:rPr>
              <w:rStyle w:val="Platzhaltertext"/>
            </w:rPr>
            <w:t>Uhrzeit</w:t>
          </w:r>
        </w:p>
      </w:docPartBody>
    </w:docPart>
    <w:docPart>
      <w:docPartPr>
        <w:name w:val="3FA751C6B7134B35AE7CF2779E29D1A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2625288-F828-47E0-810E-F98433B02961}"/>
      </w:docPartPr>
      <w:docPartBody>
        <w:p w:rsidR="00D33891" w:rsidRDefault="00405D46" w:rsidP="00405D46">
          <w:pPr>
            <w:pStyle w:val="3FA751C6B7134B35AE7CF2779E29D1A91"/>
          </w:pPr>
          <w:r>
            <w:rPr>
              <w:rStyle w:val="Platzhaltertext"/>
            </w:rPr>
            <w:t>Verantwortlicher</w:t>
          </w:r>
        </w:p>
      </w:docPartBody>
    </w:docPart>
    <w:docPart>
      <w:docPartPr>
        <w:name w:val="0FBDE211F5D14C5FA1CF727EE8D11A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CABE2F-06D1-4C4E-B1DA-764AB182B1F5}"/>
      </w:docPartPr>
      <w:docPartBody>
        <w:p w:rsidR="00D33891" w:rsidRDefault="00405D46" w:rsidP="00405D46">
          <w:pPr>
            <w:pStyle w:val="0FBDE211F5D14C5FA1CF727EE8D11AEF1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9F78D812BD941EA95FB948048E90B4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AC3A54B-2FE9-4DD6-BDCD-BD29B0469DFB}"/>
      </w:docPartPr>
      <w:docPartBody>
        <w:p w:rsidR="00D33891" w:rsidRDefault="00405D46" w:rsidP="00405D46">
          <w:pPr>
            <w:pStyle w:val="19F78D812BD941EA95FB948048E90B4D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03A30A4A55342CBA110DDAA612AAA6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5316EC-47DD-46DB-8954-07C5F18302C1}"/>
      </w:docPartPr>
      <w:docPartBody>
        <w:p w:rsidR="00D33891" w:rsidRDefault="00405D46" w:rsidP="00405D46">
          <w:pPr>
            <w:pStyle w:val="003A30A4A55342CBA110DDAA612AAA6B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C0326A90A8645498245DA9C1153D2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20CDFC2-FEAB-4F91-A545-8100484976D7}"/>
      </w:docPartPr>
      <w:docPartBody>
        <w:p w:rsidR="00D33891" w:rsidRDefault="00405D46" w:rsidP="00405D46">
          <w:pPr>
            <w:pStyle w:val="1C0326A90A8645498245DA9C1153D234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07F432E0D7B4AFDAD554CAD1618A90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9AB2BD6-41B6-47B9-8831-ADE22C206CE0}"/>
      </w:docPartPr>
      <w:docPartBody>
        <w:p w:rsidR="00D33891" w:rsidRDefault="00405D46" w:rsidP="00405D46">
          <w:pPr>
            <w:pStyle w:val="B07F432E0D7B4AFDAD554CAD1618A907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49EAA768B504A2288A74E3AADE1EE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9A11E8D-761C-43C7-B06D-34EB861619AD}"/>
      </w:docPartPr>
      <w:docPartBody>
        <w:p w:rsidR="00D33891" w:rsidRDefault="00405D46" w:rsidP="00405D46">
          <w:pPr>
            <w:pStyle w:val="B49EAA768B504A2288A74E3AADE1EE37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4D32880C02A4FEB9269856C6ADBE0D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FDCE253-7B93-45D1-B1A2-D5E1C38580BD}"/>
      </w:docPartPr>
      <w:docPartBody>
        <w:p w:rsidR="00D33891" w:rsidRDefault="00405D46" w:rsidP="00405D46">
          <w:pPr>
            <w:pStyle w:val="74D32880C02A4FEB9269856C6ADBE0DF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16FE55669804440B8A5EA01FAC33F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5B9487-4AF7-4E55-A706-513B9A478918}"/>
      </w:docPartPr>
      <w:docPartBody>
        <w:p w:rsidR="00D33891" w:rsidRDefault="00405D46" w:rsidP="00405D46">
          <w:pPr>
            <w:pStyle w:val="D16FE55669804440B8A5EA01FAC33FCB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2E27B58566D443C949C5F0CF8D3672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61055F-E660-43CB-B474-229F364CAB9D}"/>
      </w:docPartPr>
      <w:docPartBody>
        <w:p w:rsidR="00D33891" w:rsidRDefault="00405D46" w:rsidP="00405D46">
          <w:pPr>
            <w:pStyle w:val="02E27B58566D443C949C5F0CF8D36723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3CDE31C5EA84AA0B0673E06B9C53B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B69F386-4D84-4373-9166-78259B608F8D}"/>
      </w:docPartPr>
      <w:docPartBody>
        <w:p w:rsidR="00D33891" w:rsidRDefault="00405D46" w:rsidP="00405D46">
          <w:pPr>
            <w:pStyle w:val="03CDE31C5EA84AA0B0673E06B9C53B81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6B4E1ACA9854398B5EC5FC7C799736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BF519A-3750-40D7-8F4C-A657F273B7A9}"/>
      </w:docPartPr>
      <w:docPartBody>
        <w:p w:rsidR="00D33891" w:rsidRDefault="00405D46" w:rsidP="00405D46">
          <w:pPr>
            <w:pStyle w:val="B6B4E1ACA9854398B5EC5FC7C7997367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40BA2716BC3476F9D88F21A02286C6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8F97D22-B097-46B5-9A87-EA4387BA6778}"/>
      </w:docPartPr>
      <w:docPartBody>
        <w:p w:rsidR="00D33891" w:rsidRDefault="00405D46" w:rsidP="00405D46">
          <w:pPr>
            <w:pStyle w:val="F40BA2716BC3476F9D88F21A02286C6B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9480B346FE647D1AA3119051698209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B0978F-4DAA-4467-A02A-26765CBD0735}"/>
      </w:docPartPr>
      <w:docPartBody>
        <w:p w:rsidR="00D33891" w:rsidRDefault="00405D46" w:rsidP="00405D46">
          <w:pPr>
            <w:pStyle w:val="09480B346FE647D1AA3119051698209A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464383FC78B4F4CA031A7293BC587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2CBAD8-45F5-4145-AF70-5B9A3389AB5C}"/>
      </w:docPartPr>
      <w:docPartBody>
        <w:p w:rsidR="00D33891" w:rsidRDefault="00405D46" w:rsidP="00405D46">
          <w:pPr>
            <w:pStyle w:val="6464383FC78B4F4CA031A7293BC587CB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00A1E8B5D014EE68FC9062A0915FE0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AA35E4-AA92-4E8E-8587-9B13639E3B1F}"/>
      </w:docPartPr>
      <w:docPartBody>
        <w:p w:rsidR="00D33891" w:rsidRDefault="00405D46" w:rsidP="00405D46">
          <w:pPr>
            <w:pStyle w:val="000A1E8B5D014EE68FC9062A0915FE01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10A712256614CA8AD242598C824A4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937FFD2-B2C1-40E7-981C-2CA805B9C506}"/>
      </w:docPartPr>
      <w:docPartBody>
        <w:p w:rsidR="00D33891" w:rsidRDefault="00405D46" w:rsidP="00405D46">
          <w:pPr>
            <w:pStyle w:val="E10A712256614CA8AD242598C824A485"/>
          </w:pPr>
          <w:r w:rsidRPr="00485888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36"/>
    <w:rsid w:val="001608B0"/>
    <w:rsid w:val="001614BD"/>
    <w:rsid w:val="001C4106"/>
    <w:rsid w:val="003A4836"/>
    <w:rsid w:val="00405D46"/>
    <w:rsid w:val="0054470D"/>
    <w:rsid w:val="005B6E46"/>
    <w:rsid w:val="006E24E1"/>
    <w:rsid w:val="008B55F4"/>
    <w:rsid w:val="00BD71A9"/>
    <w:rsid w:val="00D33891"/>
    <w:rsid w:val="00D83711"/>
    <w:rsid w:val="00E70AC1"/>
    <w:rsid w:val="00EC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05D46"/>
    <w:rPr>
      <w:color w:val="666666"/>
    </w:rPr>
  </w:style>
  <w:style w:type="paragraph" w:customStyle="1" w:styleId="08796A14715C44DDAFE8A9129EDD038A">
    <w:name w:val="08796A14715C44DDAFE8A9129EDD038A"/>
    <w:rsid w:val="003A4836"/>
  </w:style>
  <w:style w:type="paragraph" w:customStyle="1" w:styleId="CF7A07063C564B00B212D6EB5A767B17">
    <w:name w:val="CF7A07063C564B00B212D6EB5A767B17"/>
    <w:rsid w:val="00405D46"/>
  </w:style>
  <w:style w:type="paragraph" w:customStyle="1" w:styleId="A32B8D1576EB41C59DBF5CA0C12CB78B">
    <w:name w:val="A32B8D1576EB41C59DBF5CA0C12CB78B"/>
    <w:rsid w:val="00405D46"/>
  </w:style>
  <w:style w:type="paragraph" w:customStyle="1" w:styleId="A1739D8CB6364D789472CC7F5681E703">
    <w:name w:val="A1739D8CB6364D789472CC7F5681E703"/>
    <w:rsid w:val="00405D46"/>
  </w:style>
  <w:style w:type="paragraph" w:customStyle="1" w:styleId="972AD57F706D4C638306EBA35FCD2A4B">
    <w:name w:val="972AD57F706D4C638306EBA35FCD2A4B"/>
    <w:rsid w:val="00405D46"/>
  </w:style>
  <w:style w:type="paragraph" w:customStyle="1" w:styleId="51F9F3130C5F491D9422CF0F7EF2DA4B">
    <w:name w:val="51F9F3130C5F491D9422CF0F7EF2DA4B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D9CEC4899E3B423681E3B931FEAA8CCA">
    <w:name w:val="D9CEC4899E3B423681E3B931FEAA8CCA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BBC3DBAF407464E8DDA2EEFBB06813B">
    <w:name w:val="0BBC3DBAF407464E8DDA2EEFBB06813B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3A4CA24686FA451CB6528A14FFCE80A0">
    <w:name w:val="3A4CA24686FA451CB6528A14FFCE80A0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160D462E27C49959AC2F00A0F70E9A3">
    <w:name w:val="7160D462E27C49959AC2F00A0F70E9A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97EDDBFF9C6499A97FF4FADFB3AF088">
    <w:name w:val="797EDDBFF9C6499A97FF4FADFB3AF088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BC70731016F45449A9E1B2CED6B9D75">
    <w:name w:val="4BC70731016F45449A9E1B2CED6B9D75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9E72BEEAD5C6430A9ADA7DA70F7C49A9">
    <w:name w:val="9E72BEEAD5C6430A9ADA7DA70F7C49A9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E171E0F6A4F246C4B1409B3DBF8DF6F5">
    <w:name w:val="E171E0F6A4F246C4B1409B3DBF8DF6F5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972AD57F706D4C638306EBA35FCD2A4B1">
    <w:name w:val="972AD57F706D4C638306EBA35FCD2A4B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8796A14715C44DDAFE8A9129EDD038A1">
    <w:name w:val="08796A14715C44DDAFE8A9129EDD038A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A32B8D1576EB41C59DBF5CA0C12CB78B1">
    <w:name w:val="A32B8D1576EB41C59DBF5CA0C12CB78B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49EF886B1A04C1F8DF413709B959974">
    <w:name w:val="449EF886B1A04C1F8DF413709B959974"/>
    <w:rsid w:val="00405D4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1EEFAAA8132D4F7BACFBB3609A5562E6">
    <w:name w:val="1EEFAAA8132D4F7BACFBB3609A5562E6"/>
    <w:rsid w:val="00405D46"/>
  </w:style>
  <w:style w:type="paragraph" w:customStyle="1" w:styleId="7C5E7437C80A4A469ECE7D6FD17ED4D0">
    <w:name w:val="7C5E7437C80A4A469ECE7D6FD17ED4D0"/>
    <w:rsid w:val="00405D46"/>
  </w:style>
  <w:style w:type="paragraph" w:customStyle="1" w:styleId="51F9F3130C5F491D9422CF0F7EF2DA4B1">
    <w:name w:val="51F9F3130C5F491D9422CF0F7EF2DA4B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D9CEC4899E3B423681E3B931FEAA8CCA1">
    <w:name w:val="D9CEC4899E3B423681E3B931FEAA8CCA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BBC3DBAF407464E8DDA2EEFBB06813B1">
    <w:name w:val="0BBC3DBAF407464E8DDA2EEFBB06813B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3A4CA24686FA451CB6528A14FFCE80A01">
    <w:name w:val="3A4CA24686FA451CB6528A14FFCE80A0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160D462E27C49959AC2F00A0F70E9A31">
    <w:name w:val="7160D462E27C49959AC2F00A0F70E9A3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97EDDBFF9C6499A97FF4FADFB3AF0881">
    <w:name w:val="797EDDBFF9C6499A97FF4FADFB3AF088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BC70731016F45449A9E1B2CED6B9D751">
    <w:name w:val="4BC70731016F45449A9E1B2CED6B9D75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9E72BEEAD5C6430A9ADA7DA70F7C49A91">
    <w:name w:val="9E72BEEAD5C6430A9ADA7DA70F7C49A9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E171E0F6A4F246C4B1409B3DBF8DF6F51">
    <w:name w:val="E171E0F6A4F246C4B1409B3DBF8DF6F5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972AD57F706D4C638306EBA35FCD2A4B2">
    <w:name w:val="972AD57F706D4C638306EBA35FCD2A4B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C5E7437C80A4A469ECE7D6FD17ED4D01">
    <w:name w:val="7C5E7437C80A4A469ECE7D6FD17ED4D0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8796A14715C44DDAFE8A9129EDD038A2">
    <w:name w:val="08796A14715C44DDAFE8A9129EDD038A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A32B8D1576EB41C59DBF5CA0C12CB78B2">
    <w:name w:val="A32B8D1576EB41C59DBF5CA0C12CB78B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1EEFAAA8132D4F7BACFBB3609A5562E61">
    <w:name w:val="1EEFAAA8132D4F7BACFBB3609A5562E6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49EF886B1A04C1F8DF413709B9599741">
    <w:name w:val="449EF886B1A04C1F8DF413709B9599741"/>
    <w:rsid w:val="00405D4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C8B9CF059E9B46DEA595AFADF4A708F8">
    <w:name w:val="C8B9CF059E9B46DEA595AFADF4A708F8"/>
    <w:rsid w:val="00405D46"/>
  </w:style>
  <w:style w:type="paragraph" w:customStyle="1" w:styleId="EAA79E89694845F896F55964FF8F3F98">
    <w:name w:val="EAA79E89694845F896F55964FF8F3F98"/>
    <w:rsid w:val="00405D46"/>
  </w:style>
  <w:style w:type="paragraph" w:customStyle="1" w:styleId="ADFDD6851FEA4054A09E5719D3C3045B">
    <w:name w:val="ADFDD6851FEA4054A09E5719D3C3045B"/>
    <w:rsid w:val="00405D46"/>
  </w:style>
  <w:style w:type="paragraph" w:customStyle="1" w:styleId="EA60281339C54EFEB6C99BBBD34A75CC">
    <w:name w:val="EA60281339C54EFEB6C99BBBD34A75CC"/>
    <w:rsid w:val="00405D46"/>
  </w:style>
  <w:style w:type="paragraph" w:customStyle="1" w:styleId="84D32E660D3C45CB8B514B64149C8371">
    <w:name w:val="84D32E660D3C45CB8B514B64149C8371"/>
    <w:rsid w:val="00405D46"/>
  </w:style>
  <w:style w:type="paragraph" w:customStyle="1" w:styleId="E3D14925529A40369D82B86B187809AD">
    <w:name w:val="E3D14925529A40369D82B86B187809AD"/>
    <w:rsid w:val="00405D46"/>
  </w:style>
  <w:style w:type="paragraph" w:customStyle="1" w:styleId="A5FC74C817CB4820ACAB3F2B4B3F6B1E">
    <w:name w:val="A5FC74C817CB4820ACAB3F2B4B3F6B1E"/>
    <w:rsid w:val="00405D46"/>
  </w:style>
  <w:style w:type="paragraph" w:customStyle="1" w:styleId="51F9F3130C5F491D9422CF0F7EF2DA4B2">
    <w:name w:val="51F9F3130C5F491D9422CF0F7EF2DA4B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D9CEC4899E3B423681E3B931FEAA8CCA2">
    <w:name w:val="D9CEC4899E3B423681E3B931FEAA8CCA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BBC3DBAF407464E8DDA2EEFBB06813B2">
    <w:name w:val="0BBC3DBAF407464E8DDA2EEFBB06813B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3A4CA24686FA451CB6528A14FFCE80A02">
    <w:name w:val="3A4CA24686FA451CB6528A14FFCE80A0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160D462E27C49959AC2F00A0F70E9A32">
    <w:name w:val="7160D462E27C49959AC2F00A0F70E9A3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97EDDBFF9C6499A97FF4FADFB3AF0882">
    <w:name w:val="797EDDBFF9C6499A97FF4FADFB3AF088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BC70731016F45449A9E1B2CED6B9D752">
    <w:name w:val="4BC70731016F45449A9E1B2CED6B9D75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9E72BEEAD5C6430A9ADA7DA70F7C49A92">
    <w:name w:val="9E72BEEAD5C6430A9ADA7DA70F7C49A9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E171E0F6A4F246C4B1409B3DBF8DF6F52">
    <w:name w:val="E171E0F6A4F246C4B1409B3DBF8DF6F5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8796A14715C44DDAFE8A9129EDD038A3">
    <w:name w:val="08796A14715C44DDAFE8A9129EDD038A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A32B8D1576EB41C59DBF5CA0C12CB78B3">
    <w:name w:val="A32B8D1576EB41C59DBF5CA0C12CB78B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EA60281339C54EFEB6C99BBBD34A75CC1">
    <w:name w:val="EA60281339C54EFEB6C99BBBD34A75CC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84D32E660D3C45CB8B514B64149C83711">
    <w:name w:val="84D32E660D3C45CB8B514B64149C8371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1EEFAAA8132D4F7BACFBB3609A5562E62">
    <w:name w:val="1EEFAAA8132D4F7BACFBB3609A5562E6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49EF886B1A04C1F8DF413709B9599742">
    <w:name w:val="449EF886B1A04C1F8DF413709B9599742"/>
    <w:rsid w:val="00405D4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3FA751C6B7134B35AE7CF2779E29D1A9">
    <w:name w:val="3FA751C6B7134B35AE7CF2779E29D1A9"/>
    <w:rsid w:val="00405D46"/>
  </w:style>
  <w:style w:type="paragraph" w:customStyle="1" w:styleId="0FBDE211F5D14C5FA1CF727EE8D11AEF">
    <w:name w:val="0FBDE211F5D14C5FA1CF727EE8D11AEF"/>
    <w:rsid w:val="00405D46"/>
  </w:style>
  <w:style w:type="paragraph" w:customStyle="1" w:styleId="51F9F3130C5F491D9422CF0F7EF2DA4B3">
    <w:name w:val="51F9F3130C5F491D9422CF0F7EF2DA4B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D9CEC4899E3B423681E3B931FEAA8CCA3">
    <w:name w:val="D9CEC4899E3B423681E3B931FEAA8CCA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BBC3DBAF407464E8DDA2EEFBB06813B3">
    <w:name w:val="0BBC3DBAF407464E8DDA2EEFBB06813B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3A4CA24686FA451CB6528A14FFCE80A03">
    <w:name w:val="3A4CA24686FA451CB6528A14FFCE80A0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160D462E27C49959AC2F00A0F70E9A33">
    <w:name w:val="7160D462E27C49959AC2F00A0F70E9A3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797EDDBFF9C6499A97FF4FADFB3AF0883">
    <w:name w:val="797EDDBFF9C6499A97FF4FADFB3AF088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BC70731016F45449A9E1B2CED6B9D753">
    <w:name w:val="4BC70731016F45449A9E1B2CED6B9D75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9E72BEEAD5C6430A9ADA7DA70F7C49A93">
    <w:name w:val="9E72BEEAD5C6430A9ADA7DA70F7C49A9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E171E0F6A4F246C4B1409B3DBF8DF6F53">
    <w:name w:val="E171E0F6A4F246C4B1409B3DBF8DF6F5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8796A14715C44DDAFE8A9129EDD038A4">
    <w:name w:val="08796A14715C44DDAFE8A9129EDD038A4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A32B8D1576EB41C59DBF5CA0C12CB78B4">
    <w:name w:val="A32B8D1576EB41C59DBF5CA0C12CB78B4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EA60281339C54EFEB6C99BBBD34A75CC2">
    <w:name w:val="EA60281339C54EFEB6C99BBBD34A75CC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84D32E660D3C45CB8B514B64149C83712">
    <w:name w:val="84D32E660D3C45CB8B514B64149C83712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3FA751C6B7134B35AE7CF2779E29D1A91">
    <w:name w:val="3FA751C6B7134B35AE7CF2779E29D1A9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1EEFAAA8132D4F7BACFBB3609A5562E63">
    <w:name w:val="1EEFAAA8132D4F7BACFBB3609A5562E63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0FBDE211F5D14C5FA1CF727EE8D11AEF1">
    <w:name w:val="0FBDE211F5D14C5FA1CF727EE8D11AEF1"/>
    <w:rsid w:val="00405D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449EF886B1A04C1F8DF413709B9599743">
    <w:name w:val="449EF886B1A04C1F8DF413709B9599743"/>
    <w:rsid w:val="00405D4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de-DE" w:eastAsia="en-US"/>
      <w14:ligatures w14:val="none"/>
    </w:rPr>
  </w:style>
  <w:style w:type="paragraph" w:customStyle="1" w:styleId="EC8E0C3A70574A5087684C262364EA4A">
    <w:name w:val="EC8E0C3A70574A5087684C262364EA4A"/>
    <w:rsid w:val="00405D46"/>
  </w:style>
  <w:style w:type="paragraph" w:customStyle="1" w:styleId="19F78D812BD941EA95FB948048E90B4D">
    <w:name w:val="19F78D812BD941EA95FB948048E90B4D"/>
    <w:rsid w:val="00405D46"/>
  </w:style>
  <w:style w:type="paragraph" w:customStyle="1" w:styleId="003A30A4A55342CBA110DDAA612AAA6B">
    <w:name w:val="003A30A4A55342CBA110DDAA612AAA6B"/>
    <w:rsid w:val="00405D46"/>
  </w:style>
  <w:style w:type="paragraph" w:customStyle="1" w:styleId="1C0326A90A8645498245DA9C1153D234">
    <w:name w:val="1C0326A90A8645498245DA9C1153D234"/>
    <w:rsid w:val="00405D46"/>
  </w:style>
  <w:style w:type="paragraph" w:customStyle="1" w:styleId="B07F432E0D7B4AFDAD554CAD1618A907">
    <w:name w:val="B07F432E0D7B4AFDAD554CAD1618A907"/>
    <w:rsid w:val="00405D46"/>
  </w:style>
  <w:style w:type="paragraph" w:customStyle="1" w:styleId="B49EAA768B504A2288A74E3AADE1EE37">
    <w:name w:val="B49EAA768B504A2288A74E3AADE1EE37"/>
    <w:rsid w:val="00405D46"/>
  </w:style>
  <w:style w:type="paragraph" w:customStyle="1" w:styleId="74D32880C02A4FEB9269856C6ADBE0DF">
    <w:name w:val="74D32880C02A4FEB9269856C6ADBE0DF"/>
    <w:rsid w:val="00405D46"/>
  </w:style>
  <w:style w:type="paragraph" w:customStyle="1" w:styleId="D16FE55669804440B8A5EA01FAC33FCB">
    <w:name w:val="D16FE55669804440B8A5EA01FAC33FCB"/>
    <w:rsid w:val="00405D46"/>
  </w:style>
  <w:style w:type="paragraph" w:customStyle="1" w:styleId="02E27B58566D443C949C5F0CF8D36723">
    <w:name w:val="02E27B58566D443C949C5F0CF8D36723"/>
    <w:rsid w:val="00405D46"/>
  </w:style>
  <w:style w:type="paragraph" w:customStyle="1" w:styleId="03CDE31C5EA84AA0B0673E06B9C53B81">
    <w:name w:val="03CDE31C5EA84AA0B0673E06B9C53B81"/>
    <w:rsid w:val="00405D46"/>
  </w:style>
  <w:style w:type="paragraph" w:customStyle="1" w:styleId="B6B4E1ACA9854398B5EC5FC7C7997367">
    <w:name w:val="B6B4E1ACA9854398B5EC5FC7C7997367"/>
    <w:rsid w:val="00405D46"/>
  </w:style>
  <w:style w:type="paragraph" w:customStyle="1" w:styleId="D16CB56E630D4026B38685A1F756ACC1">
    <w:name w:val="D16CB56E630D4026B38685A1F756ACC1"/>
    <w:rsid w:val="00405D46"/>
  </w:style>
  <w:style w:type="paragraph" w:customStyle="1" w:styleId="F40BA2716BC3476F9D88F21A02286C6B">
    <w:name w:val="F40BA2716BC3476F9D88F21A02286C6B"/>
    <w:rsid w:val="00405D46"/>
  </w:style>
  <w:style w:type="paragraph" w:customStyle="1" w:styleId="09480B346FE647D1AA3119051698209A">
    <w:name w:val="09480B346FE647D1AA3119051698209A"/>
    <w:rsid w:val="00405D46"/>
  </w:style>
  <w:style w:type="paragraph" w:customStyle="1" w:styleId="6464383FC78B4F4CA031A7293BC587CB">
    <w:name w:val="6464383FC78B4F4CA031A7293BC587CB"/>
    <w:rsid w:val="00405D46"/>
  </w:style>
  <w:style w:type="paragraph" w:customStyle="1" w:styleId="000A1E8B5D014EE68FC9062A0915FE01">
    <w:name w:val="000A1E8B5D014EE68FC9062A0915FE01"/>
    <w:rsid w:val="00405D46"/>
  </w:style>
  <w:style w:type="paragraph" w:customStyle="1" w:styleId="E10A712256614CA8AD242598C824A485">
    <w:name w:val="E10A712256614CA8AD242598C824A485"/>
    <w:rsid w:val="00405D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6fa07c-2b86-41d4-81a1-7d216f7a4d5f" xsi:nil="true"/>
    <lcf76f155ced4ddcb4097134ff3c332f xmlns="57237a9e-c211-4950-8a3d-162e6b37edc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EEC048B2B413D43956CF48678A383C1" ma:contentTypeVersion="11" ma:contentTypeDescription="Ein neues Dokument erstellen." ma:contentTypeScope="" ma:versionID="1dd7c43520995ebdbaa3ee2381fa45cd">
  <xsd:schema xmlns:xsd="http://www.w3.org/2001/XMLSchema" xmlns:xs="http://www.w3.org/2001/XMLSchema" xmlns:p="http://schemas.microsoft.com/office/2006/metadata/properties" xmlns:ns2="57237a9e-c211-4950-8a3d-162e6b37edc8" xmlns:ns3="166fa07c-2b86-41d4-81a1-7d216f7a4d5f" targetNamespace="http://schemas.microsoft.com/office/2006/metadata/properties" ma:root="true" ma:fieldsID="8a6b81733e5f172289f635453d3e8fd4" ns2:_="" ns3:_="">
    <xsd:import namespace="57237a9e-c211-4950-8a3d-162e6b37edc8"/>
    <xsd:import namespace="166fa07c-2b86-41d4-81a1-7d216f7a4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37a9e-c211-4950-8a3d-162e6b37ed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a3e8f82-da09-4279-aed2-eee19e49ff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fa07c-2b86-41d4-81a1-7d216f7a4d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9cb26d1-ea10-40b0-84aa-49b484c972e8}" ma:internalName="TaxCatchAll" ma:showField="CatchAllData" ma:web="166fa07c-2b86-41d4-81a1-7d216f7a4d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70DBF6-F8B1-48F5-956A-B646780D54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DAE8AC-8C6C-4E09-BC11-8512A47D8F90}">
  <ds:schemaRefs>
    <ds:schemaRef ds:uri="http://schemas.microsoft.com/office/2006/metadata/properties"/>
    <ds:schemaRef ds:uri="http://schemas.microsoft.com/office/infopath/2007/PartnerControls"/>
    <ds:schemaRef ds:uri="166fa07c-2b86-41d4-81a1-7d216f7a4d5f"/>
    <ds:schemaRef ds:uri="57237a9e-c211-4950-8a3d-162e6b37edc8"/>
  </ds:schemaRefs>
</ds:datastoreItem>
</file>

<file path=customXml/itemProps3.xml><?xml version="1.0" encoding="utf-8"?>
<ds:datastoreItem xmlns:ds="http://schemas.openxmlformats.org/officeDocument/2006/customXml" ds:itemID="{82519F49-1E13-408C-A26B-C4892FB956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35D1FE-1985-40DC-9CEF-93C8C3F5FB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37a9e-c211-4950-8a3d-162e6b37edc8"/>
    <ds:schemaRef ds:uri="166fa07c-2b86-41d4-81a1-7d216f7a4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Anlage 1 zur RV-Q41102.dot</Template>
  <TotalTime>0</TotalTime>
  <Pages>4</Pages>
  <Words>572</Words>
  <Characters>3719</Characters>
  <Application>Microsoft Office Word</Application>
  <DocSecurity>4</DocSecurity>
  <Lines>119</Lines>
  <Paragraphs>89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Anlagen, Einrichtungen und Meßgeräte</vt:lpstr>
      <vt:lpstr>Anlagen, Einrichtungen und Meßgeräte</vt:lpstr>
    </vt:vector>
  </TitlesOfParts>
  <Company>Siemens AG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Anlagen, Einrichtungen und Meßgeräte</dc:title>
  <dc:subject/>
  <dc:creator>muelwesd</dc:creator>
  <cp:keywords/>
  <cp:lastModifiedBy>Walde, Marc</cp:lastModifiedBy>
  <cp:revision>2</cp:revision>
  <cp:lastPrinted>2009-06-07T01:58:00Z</cp:lastPrinted>
  <dcterms:created xsi:type="dcterms:W3CDTF">2026-09-03T10:27:00Z</dcterms:created>
  <dcterms:modified xsi:type="dcterms:W3CDTF">2026-09-03T10:27:00Z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0008009200000000000001023620</vt:lpwstr>
  </property>
  <property fmtid="{D5CDD505-2E9C-101B-9397-08002B2CF9AE}" pid="3" name="MSIP_Label_ff6dbec8-95a8-4638-9f5f-bd076536645c_Enabled">
    <vt:lpwstr>true</vt:lpwstr>
  </property>
  <property fmtid="{D5CDD505-2E9C-101B-9397-08002B2CF9AE}" pid="4" name="MSIP_Label_ff6dbec8-95a8-4638-9f5f-bd076536645c_SetDate">
    <vt:lpwstr>2022-02-02T14:11:11Z</vt:lpwstr>
  </property>
  <property fmtid="{D5CDD505-2E9C-101B-9397-08002B2CF9AE}" pid="5" name="MSIP_Label_ff6dbec8-95a8-4638-9f5f-bd076536645c_Method">
    <vt:lpwstr>Standard</vt:lpwstr>
  </property>
  <property fmtid="{D5CDD505-2E9C-101B-9397-08002B2CF9AE}" pid="6" name="MSIP_Label_ff6dbec8-95a8-4638-9f5f-bd076536645c_Name">
    <vt:lpwstr>Restricted - Default</vt:lpwstr>
  </property>
  <property fmtid="{D5CDD505-2E9C-101B-9397-08002B2CF9AE}" pid="7" name="MSIP_Label_ff6dbec8-95a8-4638-9f5f-bd076536645c_SiteId">
    <vt:lpwstr>5dbf1add-202a-4b8d-815b-bf0fb024e033</vt:lpwstr>
  </property>
  <property fmtid="{D5CDD505-2E9C-101B-9397-08002B2CF9AE}" pid="8" name="MSIP_Label_ff6dbec8-95a8-4638-9f5f-bd076536645c_ActionId">
    <vt:lpwstr>c649cf90-6cf4-4fd5-a31f-f19185f7015c</vt:lpwstr>
  </property>
  <property fmtid="{D5CDD505-2E9C-101B-9397-08002B2CF9AE}" pid="9" name="MSIP_Label_ff6dbec8-95a8-4638-9f5f-bd076536645c_ContentBits">
    <vt:lpwstr>0</vt:lpwstr>
  </property>
  <property fmtid="{D5CDD505-2E9C-101B-9397-08002B2CF9AE}" pid="10" name="ContentTypeId">
    <vt:lpwstr>0x0101006EEC048B2B413D43956CF48678A383C1</vt:lpwstr>
  </property>
  <property fmtid="{D5CDD505-2E9C-101B-9397-08002B2CF9AE}" pid="11" name="MediaServiceImageTags">
    <vt:lpwstr/>
  </property>
  <property fmtid="{D5CDD505-2E9C-101B-9397-08002B2CF9AE}" pid="12" name="docLang">
    <vt:lpwstr>de</vt:lpwstr>
  </property>
</Properties>
</file>